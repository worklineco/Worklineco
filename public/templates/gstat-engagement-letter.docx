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4EFB4" w14:textId="7E5B0BA7" w:rsidR="00126200" w:rsidRPr="00F23728" w:rsidRDefault="00154151" w:rsidP="00126200">
      <w:pPr>
        <w:spacing w:after="160" w:line="259" w:lineRule="auto"/>
        <w:rPr>
          <w:rFonts w:ascii="Times New Roman" w:hAnsi="Times New Roman" w:cs="Times New Roman"/>
          <w:b/>
          <w:sz w:val="24"/>
          <w:szCs w:val="24"/>
          <w:u w:val="single"/>
        </w:rPr>
      </w:pPr>
      <w:r>
        <w:rPr>
          <w:rFonts w:ascii="Times New Roman" w:hAnsi="Times New Roman" w:cs="Times New Roman"/>
          <w:b/>
          <w:noProof/>
          <w:sz w:val="24"/>
          <w:szCs w:val="24"/>
          <w:u w:val="single"/>
          <w:lang w:val="en-IN" w:eastAsia="en-IN"/>
        </w:rPr>
        <mc:AlternateContent>
          <mc:Choice Requires="wps">
            <w:drawing>
              <wp:anchor distT="0" distB="0" distL="114300" distR="114300" simplePos="0" relativeHeight="251659264" behindDoc="0" locked="0" layoutInCell="1" allowOverlap="1" wp14:anchorId="353544DD" wp14:editId="64039530">
                <wp:simplePos x="0" y="0"/>
                <wp:positionH relativeFrom="column">
                  <wp:posOffset>-1905</wp:posOffset>
                </wp:positionH>
                <wp:positionV relativeFrom="paragraph">
                  <wp:posOffset>1695450</wp:posOffset>
                </wp:positionV>
                <wp:extent cx="6118474" cy="2422949"/>
                <wp:effectExtent l="0" t="0" r="15875" b="15875"/>
                <wp:wrapNone/>
                <wp:docPr id="5" name="Text Box 5"/>
                <wp:cNvGraphicFramePr/>
                <a:graphic xmlns:a="http://schemas.openxmlformats.org/drawingml/2006/main">
                  <a:graphicData uri="http://schemas.microsoft.com/office/word/2010/wordprocessingShape">
                    <wps:wsp>
                      <wps:cNvSpPr txBox="1"/>
                      <wps:spPr>
                        <a:xfrm>
                          <a:off x="0" y="0"/>
                          <a:ext cx="6118474" cy="2422949"/>
                        </a:xfrm>
                        <a:prstGeom prst="rect">
                          <a:avLst/>
                        </a:prstGeom>
                        <a:solidFill>
                          <a:schemeClr val="lt1"/>
                        </a:solidFill>
                        <a:ln w="6350">
                          <a:solidFill>
                            <a:prstClr val="black"/>
                          </a:solidFill>
                        </a:ln>
                      </wps:spPr>
                      <wps:txbx>
                        <w:txbxContent>
                          <w:p w14:paraId="557CD5C7" w14:textId="4B20C36D" w:rsidR="00126200" w:rsidRPr="00EE565F" w:rsidRDefault="005530EE" w:rsidP="009240E3">
                            <w:pPr>
                              <w:spacing w:before="240" w:after="0"/>
                              <w:jc w:val="center"/>
                              <w:rPr>
                                <w:rFonts w:ascii="Georgia" w:hAnsi="Georgia" w:cstheme="majorHAnsi"/>
                                <w:b/>
                                <w:bCs/>
                                <w:color w:val="4472C4" w:themeColor="accent1"/>
                                <w:sz w:val="56"/>
                                <w:szCs w:val="56"/>
                                <w:lang w:val="en-IN"/>
                              </w:rPr>
                            </w:pPr>
                            <w:r>
                              <w:rPr>
                                <w:rFonts w:ascii="Georgia" w:hAnsi="Georgia" w:cstheme="majorHAnsi"/>
                                <w:b/>
                                <w:bCs/>
                                <w:color w:val="4472C4" w:themeColor="accent1"/>
                                <w:sz w:val="56"/>
                                <w:szCs w:val="56"/>
                                <w:lang w:val="en-IN"/>
                              </w:rPr>
                              <w:t>ENGAGEMENT LETTER FOR LITIGATION MATTERS FOR GENESIS INTEGRATED SERVICES &amp; SOLUTIONS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53544DD" id="_x0000_t202" coordsize="21600,21600" o:spt="202" path="m,l,21600r21600,l21600,xe">
                <v:stroke joinstyle="miter"/>
                <v:path gradientshapeok="t" o:connecttype="rect"/>
              </v:shapetype>
              <v:shape id="Text Box 5" o:spid="_x0000_s1026" type="#_x0000_t202" style="position:absolute;margin-left:-.15pt;margin-top:133.5pt;width:481.75pt;height:190.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Mei+OAIAAH0EAAAOAAAAZHJzL2Uyb0RvYy54bWysVE1v2zAMvQ/YfxB0Xxx77keCOEWWIsOA oi2QDj0rshQbk0VNUmJnv36U7Hy022nYRaZE6ol8fPTsrmsU2QvratAFTUdjSoTmUNZ6W9DvL6tP t5Q4z3TJFGhR0INw9G7+8cOsNVORQQWqFJYgiHbT1hS08t5Mk8TxSjTMjcAIjU4JtmEet3ablJa1 iN6oJBuPr5MWbGkscOEcnt73TjqP+FIK7p+kdMITVVDMzcfVxnUT1mQ+Y9OtZaaq+ZAG+4csGlZr fPQEdc88Iztb/wHV1NyCA+lHHJoEpKy5iDVgNen4XTXrihkRa0FynDnR5P4fLH/cr82zJb77Ah02 MBDSGjd1eBjq6aRtwhczJehHCg8n2kTnCcfD6zS9zW9ySjj6sjzLJvkk4CTn68Y6/1VAQ4JRUIt9 iXSx/YPzfegxJLzmQNXlqlYqboIWxFJZsmfYReVjkgj+Jkpp0mIqn6/GEfiNL0Cf7m8U4z+G9C6i EE9pzPlcfLB8t+kGRjZQHpAoC72GnOGrGnEfmPPPzKJokBscBP+Ei1SAycBgUVKB/fW38xCPvUQv JS2KsKDu545ZQYn6prHLkzTPg2rjJr+6yXBjLz2bS4/eNUtAhlIcOcOjGeK9OprSQvOK87IIr6KL aY5vF9QfzaXvRwPnjYvFIgahTg3zD3pteIAOHQl8vnSvzJqhnx6l8AhHubLpu7b2seGmhsXOg6xj zwPBPasD76jxqJphHsMQXe5j1PmvMf8NAAD//wMAUEsDBBQABgAIAAAAIQCOo80q3QAAAAkBAAAP AAAAZHJzL2Rvd25yZXYueG1sTI8xT8MwFIR3JP6D9ZDYWocUmTTEqQC1LEwUxPwau7ZF/BzFbpr+ e8wE4+lOd981m9n3bNJjdIEk3C0LYJq6oBwZCZ8fu0UFLCYkhX0gLeGiI2za66sGaxXO9K6nfTIs l1CsUYJNaag5j53VHuMyDJqydwyjx5TlaLga8ZzLfc/LohDco6O8YHHQL1Z33/uTl7B9NmvTVTja baWcm+av45t5lfL2Zn56BJb0nP7C8Iuf0aHNTIdwIhVZL2GxykEJpXjIl7K/FqsS2EGCuK8E8Lbh /x+0PwAAAP//AwBQSwECLQAUAAYACAAAACEAtoM4kv4AAADhAQAAEwAAAAAAAAAAAAAAAAAAAAAA W0NvbnRlbnRfVHlwZXNdLnhtbFBLAQItABQABgAIAAAAIQA4/SH/1gAAAJQBAAALAAAAAAAAAAAA AAAAAC8BAABfcmVscy8ucmVsc1BLAQItABQABgAIAAAAIQAzMei+OAIAAH0EAAAOAAAAAAAAAAAA AAAAAC4CAABkcnMvZTJvRG9jLnhtbFBLAQItABQABgAIAAAAIQCOo80q3QAAAAkBAAAPAAAAAAAA AAAAAAAAAJIEAABkcnMvZG93bnJldi54bWxQSwUGAAAAAAQABADzAAAAnAUAAAAA " fillcolor="white [3201]" strokeweight=".5pt">
                <v:textbox>
                  <w:txbxContent>
                    <w:p w14:paraId="557CD5C7" w14:textId="4B20C36D" w:rsidR="00126200" w:rsidRPr="00EE565F" w:rsidRDefault="005530EE" w:rsidP="009240E3">
                      <w:pPr>
                        <w:spacing w:before="240" w:after="0"/>
                        <w:jc w:val="center"/>
                        <w:rPr>
                          <w:rFonts w:ascii="Georgia" w:hAnsi="Georgia" w:cstheme="majorHAnsi"/>
                          <w:b/>
                          <w:bCs/>
                          <w:color w:val="4472C4" w:themeColor="accent1"/>
                          <w:sz w:val="56"/>
                          <w:szCs w:val="56"/>
                          <w:lang w:val="en-IN"/>
                        </w:rPr>
                      </w:pPr>
                      <w:r>
                        <w:rPr>
                          <w:rFonts w:ascii="Georgia" w:hAnsi="Georgia" w:cstheme="majorHAnsi"/>
                          <w:b/>
                          <w:bCs/>
                          <w:color w:val="4472C4" w:themeColor="accent1"/>
                          <w:sz w:val="56"/>
                          <w:szCs w:val="56"/>
                          <w:lang w:val="en-IN"/>
                        </w:rPr>
                        <w:t>ENGAGEMENT LETTER FOR LITIGATION MATTERS FOR GENESIS INTEGRATED SERVICES &amp; SOLUTIONS</w:t>
                      </w:r>
                    </w:p>
                  </w:txbxContent>
                </v:textbox>
              </v:shape>
            </w:pict>
          </mc:Fallback>
        </mc:AlternateContent>
        <mc:AlternateContent>
          <mc:Choice Requires="wpg">
            <w:drawing>
              <wp:anchor distT="0" distB="0" distL="114300" distR="114300" simplePos="0" relativeHeight="251657216" behindDoc="1" locked="0" layoutInCell="1" allowOverlap="1" wp14:anchorId="0DE95966" wp14:editId="405CF9A3">
                <wp:simplePos x="0" y="0"/>
                <wp:positionH relativeFrom="page">
                  <wp:posOffset>766445</wp:posOffset>
                </wp:positionH>
                <wp:positionV relativeFrom="page">
                  <wp:posOffset>1124268</wp:posOffset>
                </wp:positionV>
                <wp:extent cx="6341110" cy="9141460"/>
                <wp:effectExtent l="0" t="0" r="2540" b="254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41110" cy="9141460"/>
                          <a:chOff x="0" y="0"/>
                          <a:chExt cx="6858000"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Pr>
                                  <w:rFonts w:ascii="Roboto" w:hAnsi="Roboto"/>
                                  <w:color w:val="FFFFFF" w:themeColor="background1"/>
                                  <w:sz w:val="20"/>
                                  <w:szCs w:val="20"/>
                                  <w:lang w:val="en-IN"/>
                                </w:rPr>
                                <w:t>Privileged and Confidential</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DE95966" id="Group 193" o:spid="_x0000_s1027" style="position:absolute;margin-left:60.35pt;margin-top:88.55pt;width:499.3pt;height:719.8pt;z-index:-251659264;mso-position-horizontal-relative:page;mso-position-vertical-relative:page" coordsize="68580,9123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PFw0NgMAANEKAAAOAAAAZHJzL2Uyb0RvYy54bWzsVltr2zAUfh/sPxi9r7YTO01MnRLatQxC W9qOPiuyfGGypElKnO7X70i+JGvDNjLYBfZiJJ37p3M+6+x8WzNvQ5WuBE9ReBIgj3IisooXKfr4 ePVuijxtMM8wE5ym6JlqdD5/++askQkdiVKwjCoPnHCdNDJFpTEy8X1NSlpjfSIk5SDMhaqxga0q /EzhBrzXzB8FwcRvhMqkEoRqDaeXrRDNnf88p8Tc5rmmxmMpgtyM+yr3XdmvPz/DSaGwLCvSpYGP yKLGFYegg6tLbLC3VtUrV3VFlNAiNydE1L7I84pQVwNUEwYvqrlWYi1dLUXSFHKACaB9gdPRbsnN 5lrJB3mn2uxhuRTkkwZc/EYWyb7c7oud8jZXtTWCIrytQ/R5QJRujUfgcDKOwjAE4AnIZmEURpMO c1LCxbyyI+X73nIaT4NgsByN49HU3paPkzawS29Ip5HQP3oHkf41iB5KLKlDXlsI7pRXZdDeswh5 HNfQx/fQWZgXjHr2EPKyCYCmRbLb6Q7Un8Jpv9pwfBpOoPT9anEilTbXVNSeXaRIQQKu4/BmqU2r 2qvYW9GCVdlVxZjb2HGiF0x5GwyDgAmh3IRdgG80Gbf6XFjL1qk9Aax10tbjVuaZUavH+D3NARq4 6ZFLxs3t60AuhxJntI0fw8X25Q0W7mqdQ6udQ/zBd/g9322Wnb41pW7sB+Pgx8aDhYssuBmM64oL dcgBG+DLW/0epBYai9JKZM/QOEq0pKMluarg6pZYmzusgGWguYE5zS18ciaaFIluhbxSqC+Hzq0+ dDZIkdcAa6VIf15jRZHHPnDoeRixyNKc20Tx6Qg2al+y2pfwdX0hoB9C4GhJ3NLqG9YvcyXqJyDY hY0KIswJxE4RMarfXJiWTYGiCV0snBpQm8RmyR8ksc4tqrY1H7dPWMmufw1QxI3o5wwnL9q41bWW XCzWRuSV6/Edrh3eMPPt7P2G4Y8PDX98xPBHwSwat3QG7XqI8OJgNIPf238K6Onl36QAs11t2z9H 3yV/ghQcDwyscDoO4x0t9LI9XgDNo4lh9TfRgnshwLvJ/Vm6N559mO3vHY3sXqLzrwAAAP//AwBQ SwMEFAAGAAgAAAAhAO+JnTLhAAAADQEAAA8AAABkcnMvZG93bnJldi54bWxMj0FLw0AQhe+C/2EZ wZvdbIuJxmxKKeqpCLZC6W2bTJPQ7GzIbpP03zs96e095uPNe9lysq0YsPeNIw1qFoFAKlzZUKXh Z/fx9ALCB0OlaR2hhit6WOb3d5lJSzfSNw7bUAkOIZ8aDXUIXSqlL2q0xs9ch8S3k+utCWz7Spa9 GTnctnIeRbG0piH+UJsO1zUW5+3FavgczbhaqPdhcz6tr4fd89d+o1Drx4dp9QYi4BT+YLjV5+qQ c6eju1DpRct+HiWMskgSBeJGKPW6AHFkFas4AZln8v+K/BcAAP//AwBQSwECLQAUAAYACAAAACEA toM4kv4AAADhAQAAEwAAAAAAAAAAAAAAAAAAAAAAW0NvbnRlbnRfVHlwZXNdLnhtbFBLAQItABQA BgAIAAAAIQA4/SH/1gAAAJQBAAALAAAAAAAAAAAAAAAAAC8BAABfcmVscy8ucmVsc1BLAQItABQA BgAIAAAAIQCRPFw0NgMAANEKAAAOAAAAAAAAAAAAAAAAAC4CAABkcnMvZTJvRG9jLnhtbFBLAQIt ABQABgAIAAAAIQDviZ0y4QAAAA0BAAAPAAAAAAAAAAAAAAAAAJAFAABkcnMvZG93bnJldi54bWxQ SwUGAAAAAAQABADzAAAAngYAAAAA ">
                <v:rect id="Rectangle 194" o:spid="_x0000_s1028" style="position:absolute;width:68580;height:1371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HrpG1xAAAANwAAAAPAAAAZHJzL2Rvd25yZXYueG1sRE9Na8JA EL0L/Q/LFHozm1ZpNbqKCEIREUzrwduQnWbTZmdDdhujv94VCr3N433OfNnbWnTU+sqxguckBUFc OF1xqeDzYzOcgPABWWPtmBRcyMNy8TCYY6bdmQ/U5aEUMYR9hgpMCE0mpS8MWfSJa4gj9+VaiyHC tpS6xXMMt7V8SdNXabHi2GCwobWh4if/tQq232+j3HSr7jra09G44+60WXulnh771QxEoD78i//c 7zrOn47h/ky8QC5uAAAA//8DAFBLAQItABQABgAIAAAAIQDb4fbL7gAAAIUBAAATAAAAAAAAAAAA AAAAAAAAAABbQ29udGVudF9UeXBlc10ueG1sUEsBAi0AFAAGAAgAAAAhAFr0LFu/AAAAFQEAAAsA AAAAAAAAAAAAAAAAHwEAAF9yZWxzLy5yZWxzUEsBAi0AFAAGAAgAAAAhAMeukbXEAAAA3AAAAA8A AAAAAAAAAAAAAAAABwIAAGRycy9kb3ducmV2LnhtbFBLBQYAAAAAAwADALcAAAD4AgAAAAA= " fillcolor="#4472c4 [3204]" stroked="f" strokeweight="1pt"/>
                <v:rect id="Rectangle 195" o:spid="_x0000_s1029" style="position:absolute;top:40943;width:68580;height:50292;visibility:visible;mso-wrap-style:square;v-text-anchor:bottom"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wpCDxAAAANwAAAAPAAAAZHJzL2Rvd25yZXYueG1sRE9Na8JA EL0L/Q/LFLwU3ShtqamriCLUIsXGXLyN2Wk2mJ0N2VXjv+8WCt7m8T5nOu9sLS7U+sqxgtEwAUFc OF1xqSDfrwdvIHxA1lg7JgU38jCfPfSmmGp35W+6ZKEUMYR9igpMCE0qpS8MWfRD1xBH7se1FkOE bSl1i9cYbms5TpJXabHi2GCwoaWh4pSdrYIsX+VHCs+Tz6/Dxu3yJ7Pbjjul+o/d4h1EoC7cxf/u Dx3nT17g75l4gZz9AgAA//8DAFBLAQItABQABgAIAAAAIQDb4fbL7gAAAIUBAAATAAAAAAAAAAAA AAAAAAAAAABbQ29udGVudF9UeXBlc10ueG1sUEsBAi0AFAAGAAgAAAAhAFr0LFu/AAAAFQEAAAsA AAAAAAAAAAAAAAAAHwEAAF9yZWxzLy5yZWxzUEsBAi0AFAAGAAgAAAAhAGHCkIPEAAAA3AAAAA8A AAAAAAAAAAAAAAAABwIAAGRycy9kb3ducmV2LnhtbFBLBQYAAAAAAwADALcAAAD4AgAAAAA= " fillcolor="#4472c4 [3204]" stroked="f" strokeweight="1pt">
                  <v:textbox inset="36pt,57.6pt,36pt,36pt">
                    <w:txbxContent>
                      <w:p w14:paraId="7BED79A0" w14:textId="77777777" w:rsidR="00126200" w:rsidRPr="00B51AA7" w:rsidRDefault="00126200" w:rsidP="00126200">
                        <w:pPr>
                          <w:pStyle w:val="NoSpacing"/>
                          <w:spacing w:before="120"/>
                          <w:jc w:val="center"/>
                          <w:rPr>
                            <w:rFonts w:ascii="Roboto" w:hAnsi="Roboto"/>
                            <w:color w:val="FFFFFF" w:themeColor="background1"/>
                            <w:sz w:val="20"/>
                            <w:szCs w:val="20"/>
                            <w:lang w:val="en-IN"/>
                          </w:rPr>
                        </w:pPr>
                        <w:r>
                          <w:rPr>
                            <w:rFonts w:ascii="Roboto" w:hAnsi="Roboto"/>
                            <w:color w:val="FFFFFF" w:themeColor="background1"/>
                            <w:sz w:val="20"/>
                            <w:szCs w:val="20"/>
                            <w:lang w:val="en-IN"/>
                          </w:rPr>
                          <w:t>Privileged and Confidential</w:t>
                        </w:r>
                      </w:p>
                    </w:txbxContent>
                  </v:textbox>
                </v:rect>
                <w10:wrap anchorx="page" anchory="page"/>
              </v:group>
            </w:pict>
          </mc:Fallback>
        </mc:AlternateContent>
      </w:r>
      <w:r>
        <w:rPr>
          <w:rFonts w:ascii="Times New Roman" w:hAnsi="Times New Roman" w:cs="Times New Roman"/>
          <w:b/>
          <w:sz w:val="24"/>
          <w:szCs w:val="24"/>
          <w:u w:val="single"/>
        </w:rPr>
        <w:br w:type="page"/>
      </w:r>
    </w:p>
    <w:tbl>
      <w:tblPr>
        <w:tblStyle w:val="TableGrid"/>
        <w:tblW w:w="8995" w:type="dxa"/>
        <w:tblLook w:val="04A0" w:firstRow="1" w:lastRow="0" w:firstColumn="1" w:lastColumn="0" w:noHBand="0" w:noVBand="1"/>
      </w:tblPr>
      <w:tblGrid>
        <w:gridCol w:w="2425"/>
        <w:gridCol w:w="6570"/>
      </w:tblGrid>
      <w:tr w:rsidR="00861D09" w:rsidRPr="00F23728" w14:paraId="6B6FA7AB" w14:textId="77777777" w:rsidTr="00503A4F">
        <w:tc>
          <w:tcPr>
            <w:tcW w:w="2425" w:type="dxa"/>
          </w:tcPr>
          <w:p w14:paraId="2B499E27" w14:textId="25933740" w:rsidR="00861D09" w:rsidRPr="00F23728" w:rsidRDefault="00861D09" w:rsidP="00861D09">
            <w:pPr>
              <w:rPr>
                <w:rFonts w:ascii="Roboto" w:hAnsi="Roboto"/>
                <w:b/>
                <w:sz w:val="21"/>
                <w:szCs w:val="21"/>
              </w:rPr>
            </w:pPr>
            <w:r>
              <w:rPr>
                <w:rFonts w:ascii="Roboto" w:hAnsi="Roboto"/>
                <w:b/>
                <w:sz w:val="21"/>
                <w:szCs w:val="21"/>
              </w:rPr>
              <w:lastRenderedPageBreak/>
              <w:t>For</w:t>
            </w:r>
          </w:p>
        </w:tc>
        <w:tc>
          <w:tcPr>
            <w:tcW w:w="6570" w:type="dxa"/>
          </w:tcPr>
          <w:p w14:paraId="4244FB76" w14:textId="2F1B900A" w:rsidR="00861D09" w:rsidRPr="00F23728" w:rsidRDefault="00F23728" w:rsidP="00141F18">
            <w:pPr>
              <w:rPr>
                <w:rFonts w:ascii="Roboto" w:hAnsi="Roboto"/>
                <w:b/>
                <w:sz w:val="21"/>
                <w:szCs w:val="21"/>
              </w:rPr>
            </w:pPr>
            <w:r>
              <w:rPr>
                <w:rFonts w:ascii="Roboto" w:hAnsi="Roboto"/>
                <w:b/>
                <w:sz w:val="21"/>
                <w:szCs w:val="21"/>
              </w:rPr>
              <w:t>M/s Genesis Integrated Services &amp; Solutions</w:t>
            </w:r>
          </w:p>
        </w:tc>
      </w:tr>
      <w:tr w:rsidR="00964620" w:rsidRPr="00F23728" w14:paraId="2B3D8486" w14:textId="77777777" w:rsidTr="00503A4F">
        <w:tc>
          <w:tcPr>
            <w:tcW w:w="2425" w:type="dxa"/>
          </w:tcPr>
          <w:p w14:paraId="05E205FB" w14:textId="5B67FDE4" w:rsidR="00964620" w:rsidRPr="00F23728" w:rsidRDefault="00F23728" w:rsidP="00861D09">
            <w:pPr>
              <w:rPr>
                <w:rFonts w:ascii="Roboto" w:hAnsi="Roboto"/>
                <w:b/>
                <w:sz w:val="21"/>
                <w:szCs w:val="21"/>
              </w:rPr>
            </w:pPr>
            <w:r>
              <w:rPr>
                <w:rFonts w:ascii="Roboto" w:hAnsi="Roboto"/>
                <w:b/>
                <w:sz w:val="21"/>
                <w:szCs w:val="21"/>
              </w:rPr>
              <w:t>GSTIN</w:t>
            </w:r>
          </w:p>
        </w:tc>
        <w:tc>
          <w:tcPr>
            <w:tcW w:w="6570" w:type="dxa"/>
          </w:tcPr>
          <w:p w14:paraId="4B0C203C" w14:textId="64B6A796" w:rsidR="00964620" w:rsidRPr="00F23728" w:rsidRDefault="009240E3" w:rsidP="00861D09">
            <w:pPr>
              <w:rPr>
                <w:rFonts w:ascii="Roboto" w:hAnsi="Roboto"/>
                <w:b/>
                <w:sz w:val="21"/>
                <w:szCs w:val="21"/>
              </w:rPr>
            </w:pPr>
            <w:r>
              <w:rPr>
                <w:rFonts w:ascii="Roboto" w:hAnsi="Roboto"/>
                <w:b/>
                <w:sz w:val="21"/>
                <w:szCs w:val="21"/>
              </w:rPr>
              <w:t>09ALLPR0532J1ZU</w:t>
            </w:r>
          </w:p>
        </w:tc>
      </w:tr>
      <w:tr w:rsidR="00F23728" w:rsidRPr="00F23728" w14:paraId="72D84D7C" w14:textId="77777777" w:rsidTr="00503A4F">
        <w:tc>
          <w:tcPr>
            <w:tcW w:w="2425" w:type="dxa"/>
          </w:tcPr>
          <w:p w14:paraId="1D7C47EA" w14:textId="02D0A126" w:rsidR="00F23728" w:rsidRPr="00F23728" w:rsidRDefault="00F23728" w:rsidP="00F23728">
            <w:pPr>
              <w:rPr>
                <w:rFonts w:ascii="Roboto" w:hAnsi="Roboto"/>
                <w:b/>
                <w:sz w:val="21"/>
                <w:szCs w:val="21"/>
              </w:rPr>
            </w:pPr>
            <w:r>
              <w:rPr>
                <w:rFonts w:ascii="Roboto" w:hAnsi="Roboto"/>
                <w:b/>
                <w:sz w:val="21"/>
                <w:szCs w:val="21"/>
              </w:rPr>
              <w:t>Document Title</w:t>
            </w:r>
          </w:p>
        </w:tc>
        <w:tc>
          <w:tcPr>
            <w:tcW w:w="6570" w:type="dxa"/>
          </w:tcPr>
          <w:p w14:paraId="43DF915C" w14:textId="7976D677" w:rsidR="00F23728" w:rsidRPr="00F23728" w:rsidRDefault="00F23728" w:rsidP="00F23728">
            <w:pPr>
              <w:rPr>
                <w:rFonts w:ascii="Roboto" w:hAnsi="Roboto"/>
                <w:b/>
                <w:sz w:val="21"/>
                <w:szCs w:val="21"/>
              </w:rPr>
            </w:pPr>
            <w:r>
              <w:rPr>
                <w:rFonts w:ascii="Roboto" w:hAnsi="Roboto"/>
                <w:b/>
                <w:sz w:val="21"/>
                <w:szCs w:val="21"/>
              </w:rPr>
              <w:t>Engagement Letter for Professional Services (Litigation Matters)</w:t>
            </w:r>
          </w:p>
        </w:tc>
      </w:tr>
      <w:tr w:rsidR="00F23728" w:rsidRPr="00F23728" w14:paraId="34216435" w14:textId="77777777" w:rsidTr="00503A4F">
        <w:tc>
          <w:tcPr>
            <w:tcW w:w="2425" w:type="dxa"/>
          </w:tcPr>
          <w:p w14:paraId="5A20EDC7" w14:textId="050E5140" w:rsidR="00F23728" w:rsidRPr="00D66496" w:rsidRDefault="00F23728" w:rsidP="00F23728">
            <w:pPr>
              <w:rPr>
                <w:rFonts w:ascii="Roboto" w:hAnsi="Roboto"/>
                <w:b/>
                <w:sz w:val="21"/>
                <w:szCs w:val="21"/>
              </w:rPr>
            </w:pPr>
            <w:r>
              <w:rPr>
                <w:rFonts w:ascii="Roboto" w:hAnsi="Roboto"/>
                <w:b/>
                <w:sz w:val="21"/>
                <w:szCs w:val="21"/>
              </w:rPr>
              <w:t>Document Period</w:t>
            </w:r>
          </w:p>
        </w:tc>
        <w:tc>
          <w:tcPr>
            <w:tcW w:w="6570" w:type="dxa"/>
          </w:tcPr>
          <w:p w14:paraId="3C4EBFD0" w14:textId="608E3568" w:rsidR="00F23728" w:rsidRPr="00D66496" w:rsidRDefault="00F23728" w:rsidP="00F23728">
            <w:pPr>
              <w:rPr>
                <w:rFonts w:ascii="Roboto" w:hAnsi="Roboto"/>
                <w:b/>
                <w:sz w:val="21"/>
                <w:szCs w:val="21"/>
              </w:rPr>
            </w:pPr>
            <w:r>
              <w:rPr>
                <w:rFonts w:ascii="Roboto" w:hAnsi="Roboto"/>
                <w:b/>
                <w:sz w:val="21"/>
                <w:szCs w:val="21"/>
              </w:rPr>
              <w:t>FY 2026-27</w:t>
            </w:r>
          </w:p>
        </w:tc>
      </w:tr>
      <w:tr w:rsidR="00503A4F" w:rsidRPr="00F23728" w14:paraId="1F035940" w14:textId="77777777" w:rsidTr="00503A4F">
        <w:tc>
          <w:tcPr>
            <w:tcW w:w="2425" w:type="dxa"/>
          </w:tcPr>
          <w:p w14:paraId="53720631" w14:textId="144415CF" w:rsidR="00503A4F" w:rsidRPr="00F23728" w:rsidRDefault="00503A4F" w:rsidP="00F23728">
            <w:pPr>
              <w:rPr>
                <w:rFonts w:ascii="Roboto" w:hAnsi="Roboto"/>
                <w:b/>
                <w:sz w:val="21"/>
                <w:szCs w:val="21"/>
              </w:rPr>
            </w:pPr>
            <w:r>
              <w:rPr>
                <w:rFonts w:ascii="Roboto" w:hAnsi="Roboto"/>
                <w:b/>
                <w:sz w:val="21"/>
                <w:szCs w:val="21"/>
              </w:rPr>
              <w:t>Engagement Letter No.</w:t>
            </w:r>
          </w:p>
        </w:tc>
        <w:tc>
          <w:tcPr>
            <w:tcW w:w="6570" w:type="dxa"/>
          </w:tcPr>
          <w:p w14:paraId="58646855" w14:textId="62232002" w:rsidR="00503A4F" w:rsidRPr="00F23728" w:rsidRDefault="00503A4F" w:rsidP="00F23728">
            <w:pPr>
              <w:rPr>
                <w:rFonts w:ascii="Roboto" w:hAnsi="Roboto"/>
                <w:b/>
                <w:sz w:val="21"/>
                <w:szCs w:val="21"/>
              </w:rPr>
            </w:pPr>
            <w:r>
              <w:rPr>
                <w:rFonts w:ascii="Roboto" w:hAnsi="Roboto"/>
                <w:b/>
                <w:sz w:val="21"/>
                <w:szCs w:val="21"/>
              </w:rPr>
              <w:t>2026/05/10</w:t>
            </w:r>
          </w:p>
        </w:tc>
      </w:tr>
    </w:tbl>
    <w:p w14:paraId="607E5AA1" w14:textId="77777777" w:rsidR="003916BB" w:rsidRPr="00DA14A6" w:rsidRDefault="003916BB" w:rsidP="009D24AD">
      <w:pPr>
        <w:jc w:val="center"/>
        <w:rPr>
          <w:rFonts w:ascii="Roboto" w:hAnsi="Roboto"/>
          <w:b/>
          <w:sz w:val="18"/>
          <w:szCs w:val="18"/>
          <w:u w:val="single"/>
        </w:rPr>
      </w:pPr>
    </w:p>
    <w:p w14:paraId="48DC9113" w14:textId="4B916E36" w:rsidR="009D24AD" w:rsidRPr="00DA14A6" w:rsidRDefault="002B4785" w:rsidP="009D24AD">
      <w:pPr>
        <w:jc w:val="center"/>
        <w:rPr>
          <w:rFonts w:ascii="Roboto" w:hAnsi="Roboto"/>
          <w:b/>
          <w:sz w:val="18"/>
          <w:szCs w:val="18"/>
          <w:u w:val="single"/>
        </w:rPr>
      </w:pPr>
      <w:r>
        <w:rPr>
          <w:rFonts w:ascii="Roboto" w:hAnsi="Roboto"/>
          <w:b/>
          <w:sz w:val="18"/>
          <w:szCs w:val="18"/>
          <w:u w:val="single"/>
        </w:rPr>
        <w:t xml:space="preserve">ENGAGEMENT LETTER FOR LITIGATION REPRESENTATION SERVICES </w:t>
      </w:r>
    </w:p>
    <w:p w14:paraId="093E0E8C" w14:textId="77777777" w:rsidR="003E0486" w:rsidRPr="003E0486" w:rsidRDefault="003E0486" w:rsidP="003E0486">
      <w:pPr>
        <w:pStyle w:val="NormalWeb"/>
        <w:ind w:left="90" w:right="-334"/>
        <w:jc w:val="both"/>
        <w:rPr>
          <w:rFonts w:ascii="Roboto" w:eastAsia="EYInterstate Light" w:hAnsi="Roboto" w:cs="EYInterstate Light"/>
          <w:b/>
          <w:color w:val="000000"/>
          <w:sz w:val="18"/>
          <w:szCs w:val="18"/>
          <w:u w:val="single"/>
        </w:rPr>
      </w:pPr>
      <w:r>
        <w:rPr>
          <w:rFonts w:ascii="Roboto" w:eastAsia="EYInterstate Light" w:hAnsi="Roboto" w:cs="EYInterstate Light"/>
          <w:color w:val="000000"/>
          <w:sz w:val="18"/>
          <w:szCs w:val="18"/>
        </w:rPr>
        <w:t>At the outset, we (M/s Dhadda &amp; Co., Chartered Accountants) thank you for providing us an opportunity to submit our terms of engagement for Litigation Representation Services relating to Goods and Services Tax Law(s) enacted in India to M/s. Genesis Integrated Services &amp; Solutions (hereinafter referred as “the Entity”). We have, in the following paragraphs, summarized the scope of services, the Entity’s responsibility, firm’s limitations and remuneration of assignment.</w:t>
      </w:r>
    </w:p>
    <w:p w14:paraId="68FD2AE4" w14:textId="2CC0B8F3" w:rsidR="000641EE" w:rsidRPr="00DA14A6" w:rsidRDefault="009D24AD" w:rsidP="000641EE">
      <w:pPr>
        <w:pStyle w:val="NormalWeb"/>
        <w:numPr>
          <w:ilvl w:val="0"/>
          <w:numId w:val="6"/>
        </w:numPr>
        <w:jc w:val="both"/>
        <w:rPr>
          <w:rFonts w:ascii="Roboto" w:eastAsia="EYInterstate Light" w:hAnsi="Roboto" w:cs="EYInterstate Light"/>
          <w:b/>
          <w:color w:val="000000"/>
          <w:sz w:val="18"/>
          <w:szCs w:val="18"/>
          <w:u w:val="single"/>
        </w:rPr>
      </w:pPr>
      <w:r>
        <w:rPr>
          <w:rFonts w:ascii="Roboto" w:eastAsia="EYInterstate Light" w:hAnsi="Roboto" w:cs="EYInterstate Light"/>
          <w:b/>
          <w:color w:val="000000"/>
          <w:sz w:val="18"/>
          <w:szCs w:val="18"/>
          <w:u w:val="single"/>
        </w:rPr>
        <w:t xml:space="preserve">Scope of Representation Services </w:t>
      </w:r>
    </w:p>
    <w:p w14:paraId="5E5EDB26" w14:textId="2D06545F" w:rsidR="003E0486" w:rsidRPr="003E0486" w:rsidRDefault="003E0486" w:rsidP="003E0486">
      <w:pPr>
        <w:pStyle w:val="ListParagraph"/>
        <w:spacing w:after="0"/>
        <w:ind w:left="360"/>
        <w:jc w:val="both"/>
        <w:rPr>
          <w:rFonts w:ascii="Roboto" w:hAnsi="Roboto"/>
          <w:sz w:val="18"/>
          <w:szCs w:val="18"/>
        </w:rPr>
      </w:pPr>
      <w:r>
        <w:rPr>
          <w:rFonts w:ascii="Roboto" w:hAnsi="Roboto"/>
          <w:sz w:val="18"/>
          <w:szCs w:val="18"/>
        </w:rPr>
        <w:t>An Order-in-Original bearing reference no. ZD090824360281A dated 31.08.2024 has been passed by the Ld. Deputy Commissioner, Ghaziabad, Block-16, Uttar Pradesh against the Entity. Aggrieved by the said Order-in-Original, the Entity had preferred a first appeal under Section 107 of the CGST Act, 2017 before the Ld. First Appellate Authority. However, the Ld. First Appellate Authority has thereafter issued an order in Form GST APL-02 rejecting the admission of the said appeal. The Entity has now approached us to share an Engagement letter for our professional services in respect of further proceedings before the Hon’ble GST Appellate Tribunal. The scope of our professional services shall be as under:</w:t>
      </w:r>
    </w:p>
    <w:p w14:paraId="780A2E7F" w14:textId="77777777" w:rsidR="003E0486" w:rsidRPr="003E0486" w:rsidRDefault="003E0486" w:rsidP="003E0486">
      <w:pPr>
        <w:pStyle w:val="ListParagraph"/>
        <w:spacing w:after="0"/>
        <w:ind w:left="709"/>
        <w:jc w:val="both"/>
        <w:rPr>
          <w:rFonts w:ascii="Roboto" w:hAnsi="Roboto"/>
          <w:sz w:val="18"/>
          <w:szCs w:val="18"/>
        </w:rPr>
      </w:pPr>
    </w:p>
    <w:p w14:paraId="647C5EC5" w14:textId="77777777" w:rsidR="003E0486" w:rsidRPr="003E0486" w:rsidRDefault="003E0486" w:rsidP="003E0486">
      <w:pPr>
        <w:pStyle w:val="ListParagraph"/>
        <w:spacing w:after="0"/>
        <w:ind w:left="630" w:hanging="360"/>
        <w:jc w:val="both"/>
        <w:rPr>
          <w:rFonts w:ascii="Roboto" w:hAnsi="Roboto"/>
          <w:sz w:val="18"/>
          <w:szCs w:val="18"/>
        </w:rPr>
      </w:pPr>
      <w:r>
        <w:rPr>
          <w:rFonts w:ascii="Roboto" w:hAnsi="Roboto"/>
          <w:sz w:val="18"/>
          <w:szCs w:val="18"/>
        </w:rPr>
        <w:t>1.1.</w:t>
        <w:tab/>
        <w:t>Tribunal Stage</w:t>
      </w:r>
    </w:p>
    <w:p w14:paraId="124CA627" w14:textId="77777777" w:rsidR="003E0486" w:rsidRPr="003E0486" w:rsidRDefault="003E0486" w:rsidP="003E0486">
      <w:pPr>
        <w:pStyle w:val="ListParagraph"/>
        <w:spacing w:after="0"/>
        <w:ind w:left="630" w:hanging="360"/>
        <w:jc w:val="both"/>
        <w:rPr>
          <w:rFonts w:ascii="Roboto" w:hAnsi="Roboto"/>
          <w:sz w:val="18"/>
          <w:szCs w:val="18"/>
        </w:rPr>
      </w:pPr>
    </w:p>
    <w:p w14:paraId="218EDFF1" w14:textId="77777777" w:rsidR="003E0486" w:rsidRPr="003E0486" w:rsidRDefault="003E0486" w:rsidP="003E0486">
      <w:pPr>
        <w:pStyle w:val="ListParagraph"/>
        <w:spacing w:after="0"/>
        <w:ind w:left="990" w:hanging="360"/>
        <w:jc w:val="both"/>
        <w:rPr>
          <w:rFonts w:ascii="Roboto" w:hAnsi="Roboto"/>
          <w:sz w:val="18"/>
          <w:szCs w:val="18"/>
        </w:rPr>
      </w:pPr>
      <w:r>
        <w:rPr>
          <w:rFonts w:ascii="Roboto" w:hAnsi="Roboto"/>
          <w:sz w:val="18"/>
          <w:szCs w:val="18"/>
        </w:rPr>
        <w:t>•</w:t>
        <w:tab/>
        <w:t>Advising on strategies to be followed while filing an appeal</w:t>
      </w:r>
    </w:p>
    <w:p w14:paraId="0131D5C1" w14:textId="77777777" w:rsidR="003E0486" w:rsidRPr="003E0486" w:rsidRDefault="003E0486" w:rsidP="003E0486">
      <w:pPr>
        <w:pStyle w:val="ListParagraph"/>
        <w:spacing w:after="0"/>
        <w:ind w:left="990" w:hanging="360"/>
        <w:jc w:val="both"/>
        <w:rPr>
          <w:rFonts w:ascii="Roboto" w:hAnsi="Roboto"/>
          <w:sz w:val="18"/>
          <w:szCs w:val="18"/>
        </w:rPr>
      </w:pPr>
      <w:r>
        <w:rPr>
          <w:rFonts w:ascii="Roboto" w:hAnsi="Roboto"/>
          <w:sz w:val="18"/>
          <w:szCs w:val="18"/>
        </w:rPr>
        <w:t>•</w:t>
        <w:tab/>
        <w:t>Drafting of appeal memo along with detailed grounds of appeal</w:t>
      </w:r>
    </w:p>
    <w:p w14:paraId="6FE1FF3D" w14:textId="77777777" w:rsidR="003E0486" w:rsidRPr="003E0486" w:rsidRDefault="003E0486" w:rsidP="003E0486">
      <w:pPr>
        <w:pStyle w:val="ListParagraph"/>
        <w:spacing w:after="0"/>
        <w:ind w:left="990" w:hanging="360"/>
        <w:jc w:val="both"/>
        <w:rPr>
          <w:rFonts w:ascii="Roboto" w:hAnsi="Roboto"/>
          <w:sz w:val="18"/>
          <w:szCs w:val="18"/>
        </w:rPr>
      </w:pPr>
      <w:r>
        <w:rPr>
          <w:rFonts w:ascii="Roboto" w:hAnsi="Roboto"/>
          <w:sz w:val="18"/>
          <w:szCs w:val="18"/>
        </w:rPr>
        <w:t>•</w:t>
        <w:tab/>
        <w:t>Appearing before Tribunal Authority in appellate proceedings</w:t>
      </w:r>
    </w:p>
    <w:p w14:paraId="6ADC5DE9" w14:textId="24566C31" w:rsidR="000641EE" w:rsidRPr="00DA14A6" w:rsidRDefault="003E0486" w:rsidP="003E0486">
      <w:pPr>
        <w:pStyle w:val="ListParagraph"/>
        <w:spacing w:after="0"/>
        <w:ind w:left="990" w:hanging="360"/>
        <w:jc w:val="both"/>
        <w:rPr>
          <w:rFonts w:ascii="Roboto" w:hAnsi="Roboto"/>
          <w:sz w:val="18"/>
          <w:szCs w:val="18"/>
        </w:rPr>
      </w:pPr>
      <w:r>
        <w:rPr>
          <w:rFonts w:ascii="Roboto" w:hAnsi="Roboto"/>
          <w:sz w:val="18"/>
          <w:szCs w:val="18"/>
        </w:rPr>
        <w:t>•</w:t>
        <w:tab/>
        <w:t>Co-ordinating for follow up matters</w:t>
      </w:r>
    </w:p>
    <w:p w14:paraId="5E6A983B" w14:textId="77777777" w:rsidR="000641EE" w:rsidRPr="00DA14A6" w:rsidRDefault="000641EE" w:rsidP="000641EE">
      <w:pPr>
        <w:pStyle w:val="ListParagraph"/>
        <w:ind w:left="709"/>
        <w:jc w:val="both"/>
        <w:rPr>
          <w:rFonts w:ascii="Roboto" w:hAnsi="Roboto"/>
          <w:sz w:val="18"/>
          <w:szCs w:val="18"/>
        </w:rPr>
      </w:pPr>
    </w:p>
    <w:p w14:paraId="7FCE8726" w14:textId="0FF20780" w:rsidR="00BA6C79" w:rsidRPr="00DA14A6" w:rsidRDefault="00BA6C79" w:rsidP="00B6387B">
      <w:pPr>
        <w:pStyle w:val="ListParagraph"/>
        <w:numPr>
          <w:ilvl w:val="0"/>
          <w:numId w:val="6"/>
        </w:numPr>
        <w:jc w:val="both"/>
        <w:rPr>
          <w:rFonts w:ascii="Roboto" w:hAnsi="Roboto"/>
          <w:b/>
          <w:sz w:val="18"/>
          <w:szCs w:val="18"/>
          <w:u w:val="single"/>
        </w:rPr>
      </w:pPr>
      <w:r>
        <w:rPr>
          <w:rFonts w:ascii="Roboto" w:hAnsi="Roboto"/>
          <w:b/>
          <w:sz w:val="18"/>
          <w:szCs w:val="18"/>
          <w:u w:val="single"/>
        </w:rPr>
        <w:t>Firm’s Limitations</w:t>
      </w:r>
    </w:p>
    <w:p w14:paraId="3123B883" w14:textId="441ADC60" w:rsidR="00BA6C79" w:rsidRPr="00DA14A6" w:rsidRDefault="00BA6C79" w:rsidP="00FA2418">
      <w:pPr>
        <w:pStyle w:val="NormalWeb"/>
        <w:ind w:left="360"/>
        <w:jc w:val="both"/>
        <w:rPr>
          <w:rFonts w:ascii="Roboto" w:hAnsi="Roboto"/>
          <w:sz w:val="18"/>
          <w:szCs w:val="18"/>
        </w:rPr>
      </w:pPr>
      <w:r>
        <w:rPr>
          <w:rFonts w:ascii="Roboto" w:hAnsi="Roboto"/>
          <w:sz w:val="18"/>
          <w:szCs w:val="18"/>
        </w:rPr>
        <w:t>We shall make every reasonable effort to avoid any errors or omissions in the services or advice that shall be provided to the Entity. However, the Indian tax laws and Indian GAAPs are voluminous, ambiguous and constantly changing, and will be subject to a lot of interpretation and legal reviews. Entity shall, of course, be free to follow or to disregard, in whole or in part, any recommendations our team makes.</w:t>
      </w:r>
    </w:p>
    <w:p w14:paraId="4C130439" w14:textId="77777777" w:rsidR="009D24AD" w:rsidRPr="00DA14A6" w:rsidRDefault="009D24AD" w:rsidP="0050277D">
      <w:pPr>
        <w:pStyle w:val="NormalWeb"/>
        <w:numPr>
          <w:ilvl w:val="0"/>
          <w:numId w:val="6"/>
        </w:numPr>
        <w:ind w:left="426"/>
        <w:jc w:val="both"/>
        <w:rPr>
          <w:rFonts w:ascii="Roboto" w:hAnsi="Roboto"/>
          <w:b/>
          <w:sz w:val="18"/>
          <w:szCs w:val="18"/>
          <w:u w:val="single"/>
        </w:rPr>
      </w:pPr>
      <w:r>
        <w:rPr>
          <w:rFonts w:ascii="Roboto" w:hAnsi="Roboto"/>
          <w:b/>
          <w:sz w:val="18"/>
          <w:szCs w:val="18"/>
          <w:u w:val="single"/>
        </w:rPr>
        <w:t>Commercials</w:t>
      </w:r>
    </w:p>
    <w:p w14:paraId="7FFAF138" w14:textId="406CD357" w:rsidR="00B6387B" w:rsidRPr="00DA14A6" w:rsidRDefault="009D24AD" w:rsidP="00B6387B">
      <w:pPr>
        <w:pStyle w:val="NormalWeb"/>
        <w:ind w:left="426"/>
        <w:jc w:val="both"/>
        <w:rPr>
          <w:rFonts w:ascii="Roboto" w:hAnsi="Roboto"/>
          <w:sz w:val="18"/>
          <w:szCs w:val="18"/>
        </w:rPr>
      </w:pPr>
      <w:r>
        <w:rPr>
          <w:rFonts w:ascii="Roboto" w:hAnsi="Roboto"/>
          <w:sz w:val="18"/>
          <w:szCs w:val="18"/>
        </w:rPr>
        <w:t xml:space="preserve">The aforesaid assignment shall be undertaken by team comprising Senior Partner (Yash Dhadda), Senior Manager, Manager and Executive of the firm. </w:t>
      </w:r>
    </w:p>
    <w:p w14:paraId="395BFF57" w14:textId="2E24810B" w:rsidR="00B6387B" w:rsidRDefault="00B6387B" w:rsidP="00B6387B">
      <w:pPr>
        <w:pStyle w:val="NormalWeb"/>
        <w:ind w:left="426"/>
        <w:jc w:val="both"/>
        <w:rPr>
          <w:rFonts w:ascii="Roboto" w:hAnsi="Roboto"/>
          <w:sz w:val="18"/>
          <w:szCs w:val="18"/>
        </w:rPr>
      </w:pPr>
      <w:r>
        <w:rPr>
          <w:rFonts w:ascii="Roboto" w:hAnsi="Roboto"/>
          <w:sz w:val="18"/>
          <w:szCs w:val="18"/>
        </w:rPr>
        <w:t>The given work shall be carried out for commercials with following breakup with conditions:</w:t>
      </w:r>
    </w:p>
    <w:p w14:paraId="38F0C21A" w14:textId="77777777" w:rsidR="004C459F" w:rsidRDefault="004C459F" w:rsidP="00B6387B">
      <w:pPr>
        <w:pStyle w:val="NormalWeb"/>
        <w:ind w:left="426"/>
        <w:jc w:val="both"/>
        <w:rPr>
          <w:rFonts w:ascii="Roboto" w:hAnsi="Roboto"/>
          <w:sz w:val="18"/>
          <w:szCs w:val="18"/>
        </w:rPr>
      </w:pPr>
    </w:p>
    <w:tbl>
      <w:tblPr>
        <w:tblStyle w:val="TableGrid"/>
        <w:tblW w:w="0" w:type="auto"/>
        <w:tblInd w:w="426" w:type="dxa"/>
        <w:tblLook w:val="04A0" w:firstRow="1" w:lastRow="0" w:firstColumn="1" w:lastColumn="0" w:noHBand="0" w:noVBand="1"/>
      </w:tblPr>
      <w:tblGrid>
        <w:gridCol w:w="4105"/>
        <w:gridCol w:w="4485"/>
      </w:tblGrid>
      <w:tr w:rsidR="006E799C" w14:paraId="6ED6229D" w14:textId="06E94D89" w:rsidTr="007E25B9">
        <w:tc>
          <w:tcPr>
            <w:tcW w:w="4105" w:type="dxa"/>
          </w:tcPr>
          <w:p w14:paraId="46D01178" w14:textId="5D380958" w:rsidR="006E799C" w:rsidRPr="000E0A6B" w:rsidRDefault="000E0A6B" w:rsidP="00B6387B">
            <w:pPr>
              <w:pStyle w:val="NormalWeb"/>
              <w:jc w:val="both"/>
              <w:rPr>
                <w:rFonts w:ascii="Roboto" w:hAnsi="Roboto"/>
                <w:b/>
                <w:bCs/>
                <w:sz w:val="18"/>
                <w:szCs w:val="18"/>
              </w:rPr>
            </w:pPr>
            <w:r>
              <w:rPr>
                <w:rFonts w:ascii="Roboto" w:hAnsi="Roboto"/>
                <w:b/>
                <w:bCs/>
                <w:sz w:val="18"/>
                <w:szCs w:val="18"/>
              </w:rPr>
              <w:lastRenderedPageBreak/>
              <w:t>Particulars</w:t>
            </w:r>
          </w:p>
        </w:tc>
        <w:tc>
          <w:tcPr>
            <w:tcW w:w="4485" w:type="dxa"/>
          </w:tcPr>
          <w:p w14:paraId="3F502470" w14:textId="67595DBE" w:rsidR="006E799C" w:rsidRPr="000E0A6B" w:rsidRDefault="000E0A6B" w:rsidP="00B6387B">
            <w:pPr>
              <w:pStyle w:val="NormalWeb"/>
              <w:jc w:val="both"/>
              <w:rPr>
                <w:rFonts w:ascii="Roboto" w:hAnsi="Roboto"/>
                <w:b/>
                <w:bCs/>
                <w:sz w:val="18"/>
                <w:szCs w:val="18"/>
              </w:rPr>
            </w:pPr>
            <w:r>
              <w:rPr>
                <w:rFonts w:ascii="Roboto" w:hAnsi="Roboto"/>
                <w:b/>
                <w:bCs/>
                <w:sz w:val="18"/>
                <w:szCs w:val="18"/>
              </w:rPr>
              <w:t>Tribunal Stage</w:t>
            </w:r>
          </w:p>
        </w:tc>
      </w:tr>
      <w:tr w:rsidR="006E799C" w14:paraId="2A28DCAA" w14:textId="0092A1DA" w:rsidTr="007E25B9">
        <w:tc>
          <w:tcPr>
            <w:tcW w:w="4105" w:type="dxa"/>
          </w:tcPr>
          <w:p w14:paraId="27FACF68" w14:textId="2E117C4B" w:rsidR="006E799C" w:rsidRDefault="006E799C" w:rsidP="00B6387B">
            <w:pPr>
              <w:pStyle w:val="NormalWeb"/>
              <w:jc w:val="both"/>
              <w:rPr>
                <w:rFonts w:ascii="Roboto" w:hAnsi="Roboto"/>
                <w:sz w:val="18"/>
                <w:szCs w:val="18"/>
              </w:rPr>
            </w:pPr>
            <w:r>
              <w:rPr>
                <w:rFonts w:ascii="Roboto" w:hAnsi="Roboto"/>
                <w:sz w:val="18"/>
                <w:szCs w:val="18"/>
              </w:rPr>
              <w:t>Drafting of Appeal</w:t>
            </w:r>
          </w:p>
        </w:tc>
        <w:tc>
          <w:tcPr>
            <w:tcW w:w="4485" w:type="dxa"/>
          </w:tcPr>
          <w:p w14:paraId="1457CE69" w14:textId="165927E8" w:rsidR="006E799C" w:rsidRDefault="006E799C" w:rsidP="00B6387B">
            <w:pPr>
              <w:pStyle w:val="NormalWeb"/>
              <w:jc w:val="both"/>
              <w:rPr>
                <w:rFonts w:ascii="Roboto" w:hAnsi="Roboto"/>
                <w:sz w:val="18"/>
                <w:szCs w:val="18"/>
              </w:rPr>
            </w:pPr>
            <w:r>
              <w:rPr>
                <w:rFonts w:ascii="Roboto" w:hAnsi="Roboto"/>
                <w:sz w:val="18"/>
                <w:szCs w:val="18"/>
              </w:rPr>
              <w:t>50000</w:t>
            </w:r>
          </w:p>
        </w:tc>
      </w:tr>
      <w:tr w:rsidR="006E799C" w14:paraId="6A0BEA43" w14:textId="07965E0D" w:rsidTr="007E25B9">
        <w:tc>
          <w:tcPr>
            <w:tcW w:w="4105" w:type="dxa"/>
          </w:tcPr>
          <w:p w14:paraId="7CA6236C" w14:textId="2321D9B7" w:rsidR="006E799C" w:rsidRDefault="006F5641" w:rsidP="00B6387B">
            <w:pPr>
              <w:pStyle w:val="NormalWeb"/>
              <w:jc w:val="both"/>
              <w:rPr>
                <w:rFonts w:ascii="Roboto" w:hAnsi="Roboto"/>
                <w:sz w:val="18"/>
                <w:szCs w:val="18"/>
              </w:rPr>
            </w:pPr>
            <w:r>
              <w:rPr>
                <w:rFonts w:ascii="Roboto" w:hAnsi="Roboto"/>
                <w:sz w:val="18"/>
                <w:szCs w:val="18"/>
              </w:rPr>
              <w:t>Representation before respective forum</w:t>
            </w:r>
          </w:p>
        </w:tc>
        <w:tc>
          <w:tcPr>
            <w:tcW w:w="4485" w:type="dxa"/>
          </w:tcPr>
          <w:p w14:paraId="2EA2D7C7" w14:textId="6322BFC5" w:rsidR="006E799C" w:rsidRDefault="006E799C" w:rsidP="00B6387B">
            <w:pPr>
              <w:pStyle w:val="NormalWeb"/>
              <w:jc w:val="both"/>
              <w:rPr>
                <w:rFonts w:ascii="Roboto" w:hAnsi="Roboto"/>
                <w:sz w:val="18"/>
                <w:szCs w:val="18"/>
              </w:rPr>
            </w:pPr>
            <w:r>
              <w:rPr>
                <w:rFonts w:ascii="Roboto" w:hAnsi="Roboto"/>
                <w:sz w:val="18"/>
                <w:szCs w:val="18"/>
              </w:rPr>
              <w:t>50000</w:t>
            </w:r>
          </w:p>
        </w:tc>
      </w:tr>
      <w:tr w:rsidR="006E799C" w14:paraId="38741B86" w14:textId="77777777" w:rsidTr="007E25B9">
        <w:tc>
          <w:tcPr>
            <w:tcW w:w="4105" w:type="dxa"/>
          </w:tcPr>
          <w:p w14:paraId="1B5613E9" w14:textId="73B39145" w:rsidR="006E799C" w:rsidRDefault="006E799C" w:rsidP="00B6387B">
            <w:pPr>
              <w:pStyle w:val="NormalWeb"/>
              <w:jc w:val="both"/>
              <w:rPr>
                <w:rFonts w:ascii="Roboto" w:hAnsi="Roboto"/>
                <w:sz w:val="18"/>
                <w:szCs w:val="18"/>
              </w:rPr>
            </w:pPr>
            <w:r>
              <w:rPr>
                <w:rFonts w:ascii="Roboto" w:hAnsi="Roboto"/>
                <w:sz w:val="18"/>
                <w:szCs w:val="18"/>
              </w:rPr>
              <w:t>Travelling Expenses up to 2 hearings</w:t>
            </w:r>
          </w:p>
        </w:tc>
        <w:tc>
          <w:tcPr>
            <w:tcW w:w="4485" w:type="dxa"/>
          </w:tcPr>
          <w:p w14:paraId="408138FD" w14:textId="45BCF539" w:rsidR="006E799C" w:rsidRDefault="006E799C" w:rsidP="00B6387B">
            <w:pPr>
              <w:pStyle w:val="NormalWeb"/>
              <w:jc w:val="both"/>
              <w:rPr>
                <w:rFonts w:ascii="Roboto" w:hAnsi="Roboto"/>
                <w:sz w:val="18"/>
                <w:szCs w:val="18"/>
              </w:rPr>
            </w:pPr>
            <w:r>
              <w:rPr>
                <w:rFonts w:ascii="Roboto" w:hAnsi="Roboto"/>
                <w:sz w:val="18"/>
                <w:szCs w:val="18"/>
              </w:rPr>
              <w:t>16000</w:t>
            </w:r>
          </w:p>
        </w:tc>
      </w:tr>
      <w:tr w:rsidR="006E799C" w14:paraId="1F14756E" w14:textId="77777777" w:rsidTr="007E25B9">
        <w:tc>
          <w:tcPr>
            <w:tcW w:w="4105" w:type="dxa"/>
          </w:tcPr>
          <w:p w14:paraId="3F8E7108" w14:textId="112718BB" w:rsidR="006E799C" w:rsidRDefault="00583A16" w:rsidP="00B6387B">
            <w:pPr>
              <w:pStyle w:val="NormalWeb"/>
              <w:jc w:val="both"/>
              <w:rPr>
                <w:rFonts w:ascii="Roboto" w:hAnsi="Roboto"/>
                <w:sz w:val="18"/>
                <w:szCs w:val="18"/>
              </w:rPr>
            </w:pPr>
            <w:r>
              <w:rPr>
                <w:rFonts w:ascii="Roboto" w:hAnsi="Roboto"/>
                <w:sz w:val="18"/>
                <w:szCs w:val="18"/>
              </w:rPr>
              <w:t>Filing related expenses</w:t>
            </w:r>
          </w:p>
        </w:tc>
        <w:tc>
          <w:tcPr>
            <w:tcW w:w="4485" w:type="dxa"/>
          </w:tcPr>
          <w:p w14:paraId="6266DC0B" w14:textId="43C66087" w:rsidR="006E799C" w:rsidRDefault="00583A16" w:rsidP="00B6387B">
            <w:pPr>
              <w:pStyle w:val="NormalWeb"/>
              <w:jc w:val="both"/>
              <w:rPr>
                <w:rFonts w:ascii="Roboto" w:hAnsi="Roboto"/>
                <w:sz w:val="18"/>
                <w:szCs w:val="18"/>
              </w:rPr>
            </w:pPr>
            <w:r>
              <w:rPr>
                <w:rFonts w:ascii="Roboto" w:hAnsi="Roboto"/>
                <w:sz w:val="18"/>
                <w:szCs w:val="18"/>
              </w:rPr>
              <w:t>5000</w:t>
            </w:r>
          </w:p>
        </w:tc>
      </w:tr>
    </w:tbl>
    <w:p w14:paraId="3DE872B4" w14:textId="6B8E952D" w:rsidR="00E5662D" w:rsidRPr="00E5662D" w:rsidRDefault="00E5662D" w:rsidP="00E5662D">
      <w:pPr>
        <w:pStyle w:val="NormalWeb"/>
        <w:numPr>
          <w:ilvl w:val="0"/>
          <w:numId w:val="13"/>
        </w:numPr>
        <w:spacing w:after="0"/>
        <w:jc w:val="both"/>
        <w:rPr>
          <w:rFonts w:ascii="Roboto" w:hAnsi="Roboto"/>
          <w:sz w:val="18"/>
          <w:szCs w:val="18"/>
        </w:rPr>
      </w:pPr>
      <w:r>
        <w:rPr>
          <w:rFonts w:ascii="Roboto" w:hAnsi="Roboto"/>
          <w:sz w:val="18"/>
          <w:szCs w:val="18"/>
        </w:rPr>
        <w:t>Any out-of-pocket expenses shall be billed separately.</w:t>
      </w:r>
    </w:p>
    <w:p w14:paraId="5A1B2C01" w14:textId="5A1B2C01" w:rsidR="002F31B5" w:rsidRPr="00DA14A6" w:rsidRDefault="002F31B5" w:rsidP="007424CA">
      <w:pPr>
        <w:pStyle w:val="NormalWeb"/>
        <w:numPr>
          <w:ilvl w:val="0"/>
          <w:numId w:val="13"/>
        </w:numPr>
        <w:spacing w:before="0" w:beforeAutospacing="0" w:after="0" w:afterAutospacing="0"/>
        <w:jc w:val="both"/>
        <w:rPr>
          <w:rFonts w:ascii="Roboto" w:hAnsi="Roboto"/>
          <w:sz w:val="18"/>
          <w:szCs w:val="18"/>
        </w:rPr>
      </w:pPr>
      <w:r>
        <w:rPr>
          <w:rFonts w:ascii="Roboto" w:hAnsi="Roboto"/>
          <w:sz w:val="18"/>
          <w:szCs w:val="18"/>
        </w:rPr>
        <w:t>Travelling Expenses after 2 hearings will be charged at actuals.</w:t>
      </w:r>
    </w:p>
    <w:p w14:paraId="2800761C" w14:textId="05352F43" w:rsidR="002F31B5" w:rsidRPr="00DA14A6" w:rsidRDefault="002F31B5" w:rsidP="007424CA">
      <w:pPr>
        <w:pStyle w:val="NormalWeb"/>
        <w:numPr>
          <w:ilvl w:val="0"/>
          <w:numId w:val="13"/>
        </w:numPr>
        <w:spacing w:before="0" w:beforeAutospacing="0" w:after="0" w:afterAutospacing="0"/>
        <w:jc w:val="both"/>
        <w:rPr>
          <w:rFonts w:ascii="Roboto" w:hAnsi="Roboto"/>
          <w:sz w:val="18"/>
          <w:szCs w:val="18"/>
        </w:rPr>
      </w:pPr>
      <w:r>
        <w:rPr>
          <w:rFonts w:ascii="Roboto" w:hAnsi="Roboto"/>
          <w:sz w:val="18"/>
          <w:szCs w:val="18"/>
        </w:rPr>
        <w:t xml:space="preserve">Professional fees shall be payable as under: </w:t>
      </w:r>
    </w:p>
    <w:p w14:paraId="08E1E3AB" w14:textId="463C28D7" w:rsidR="002F31B5" w:rsidRPr="00DA14A6" w:rsidRDefault="00EC3685" w:rsidP="007424CA">
      <w:pPr>
        <w:pStyle w:val="NormalWeb"/>
        <w:numPr>
          <w:ilvl w:val="0"/>
          <w:numId w:val="40"/>
        </w:numPr>
        <w:spacing w:before="0" w:beforeAutospacing="0" w:after="0" w:afterAutospacing="0"/>
        <w:jc w:val="both"/>
        <w:rPr>
          <w:rFonts w:ascii="Roboto" w:hAnsi="Roboto"/>
          <w:sz w:val="18"/>
          <w:szCs w:val="18"/>
        </w:rPr>
      </w:pPr>
      <w:r>
        <w:rPr>
          <w:rFonts w:ascii="Roboto" w:hAnsi="Roboto"/>
          <w:sz w:val="18"/>
          <w:szCs w:val="18"/>
        </w:rPr>
        <w:t>Drafting Fee shall be payable in advance upon confirmation of EL</w:t>
      </w:r>
    </w:p>
    <w:p w14:paraId="787CBF6C" w14:textId="5015676E" w:rsidR="002F31B5" w:rsidRPr="00DA14A6" w:rsidRDefault="00700C58" w:rsidP="007424CA">
      <w:pPr>
        <w:pStyle w:val="NormalWeb"/>
        <w:numPr>
          <w:ilvl w:val="0"/>
          <w:numId w:val="40"/>
        </w:numPr>
        <w:spacing w:before="0" w:beforeAutospacing="0" w:after="0" w:afterAutospacing="0"/>
        <w:jc w:val="both"/>
        <w:rPr>
          <w:rFonts w:ascii="Roboto" w:hAnsi="Roboto"/>
          <w:sz w:val="18"/>
          <w:szCs w:val="18"/>
        </w:rPr>
      </w:pPr>
      <w:r>
        <w:rPr>
          <w:rFonts w:ascii="Roboto" w:hAnsi="Roboto"/>
          <w:sz w:val="18"/>
          <w:szCs w:val="18"/>
        </w:rPr>
        <w:t>Representation Fee and balance shall be payable on appearance</w:t>
      </w:r>
    </w:p>
    <w:p w14:paraId="04797C7A" w14:textId="3EF747D4" w:rsidR="007424CA" w:rsidRPr="00DA14A6" w:rsidRDefault="002F31B5" w:rsidP="007424CA">
      <w:pPr>
        <w:pStyle w:val="NormalWeb"/>
        <w:numPr>
          <w:ilvl w:val="0"/>
          <w:numId w:val="13"/>
        </w:numPr>
        <w:spacing w:before="0" w:beforeAutospacing="0" w:after="0" w:afterAutospacing="0"/>
        <w:jc w:val="both"/>
        <w:rPr>
          <w:rFonts w:ascii="Roboto" w:hAnsi="Roboto"/>
          <w:sz w:val="18"/>
          <w:szCs w:val="18"/>
        </w:rPr>
      </w:pPr>
      <w:r>
        <w:rPr>
          <w:rFonts w:ascii="Roboto" w:hAnsi="Roboto"/>
          <w:sz w:val="18"/>
          <w:szCs w:val="18"/>
        </w:rPr>
        <w:t xml:space="preserve">Applicable taxes shall be extra. </w:t>
      </w:r>
    </w:p>
    <w:p w14:paraId="0680F418" w14:textId="603DDE1A" w:rsidR="009D24AD" w:rsidRPr="00DA14A6" w:rsidRDefault="009D24AD" w:rsidP="003E2F71">
      <w:pPr>
        <w:pStyle w:val="NormalWeb"/>
        <w:ind w:left="405"/>
        <w:jc w:val="both"/>
        <w:rPr>
          <w:rFonts w:ascii="Roboto" w:hAnsi="Roboto"/>
          <w:sz w:val="18"/>
          <w:szCs w:val="18"/>
        </w:rPr>
      </w:pPr>
      <w:r>
        <w:rPr>
          <w:rFonts w:ascii="Roboto" w:hAnsi="Roboto"/>
          <w:sz w:val="18"/>
          <w:szCs w:val="18"/>
        </w:rPr>
        <w:t xml:space="preserve">We again extend our gratitude for providing us the opportunity to submit this letter to provide services to the Entity. Our best efforts shall be to ensure that the optimum synergized results of the engagement are enjoyed by the entity. </w:t>
      </w:r>
    </w:p>
    <w:p w14:paraId="1C20E3C2" w14:textId="40736D21" w:rsidR="009D24AD" w:rsidRPr="00DA14A6" w:rsidRDefault="009D24AD" w:rsidP="003E2F71">
      <w:pPr>
        <w:pStyle w:val="NormalWeb"/>
        <w:ind w:left="405"/>
        <w:jc w:val="both"/>
        <w:rPr>
          <w:rFonts w:ascii="Roboto" w:hAnsi="Roboto"/>
          <w:sz w:val="18"/>
          <w:szCs w:val="18"/>
        </w:rPr>
      </w:pPr>
      <w:r>
        <w:rPr>
          <w:rFonts w:ascii="Roboto" w:hAnsi="Roboto"/>
          <w:sz w:val="18"/>
          <w:szCs w:val="18"/>
        </w:rPr>
        <w:t xml:space="preserve">Lastly, a counter signed copy of this letter shall be a valid confirmation of aforesaid terms and scope outlined herein to you. </w:t>
      </w:r>
    </w:p>
    <w:p w14:paraId="34CE554E" w14:textId="77777777" w:rsidR="009D24AD" w:rsidRPr="00DA14A6" w:rsidRDefault="009D24AD" w:rsidP="009D24AD">
      <w:pPr>
        <w:pStyle w:val="NormalWeb"/>
        <w:ind w:left="405"/>
        <w:rPr>
          <w:rFonts w:ascii="Roboto" w:hAnsi="Roboto"/>
          <w:sz w:val="18"/>
          <w:szCs w:val="18"/>
        </w:rPr>
      </w:pPr>
      <w:r>
        <w:rPr>
          <w:rFonts w:ascii="Roboto" w:hAnsi="Roboto"/>
          <w:sz w:val="18"/>
          <w:szCs w:val="18"/>
        </w:rPr>
        <w:t xml:space="preserve">We look forward for a lasting association.     </w:t>
      </w:r>
    </w:p>
    <w:p w14:paraId="6AAB6447" w14:textId="0B99C984" w:rsidR="009D24AD" w:rsidRPr="00DA14A6" w:rsidRDefault="009D24AD" w:rsidP="009D24AD">
      <w:pPr>
        <w:pStyle w:val="NormalWeb"/>
        <w:ind w:left="405"/>
        <w:rPr>
          <w:rFonts w:ascii="Roboto" w:hAnsi="Roboto"/>
          <w:sz w:val="18"/>
          <w:szCs w:val="18"/>
        </w:rPr>
      </w:pPr>
      <w:r>
        <w:rPr>
          <w:rFonts w:ascii="Roboto" w:hAnsi="Roboto"/>
          <w:sz w:val="18"/>
          <w:szCs w:val="18"/>
        </w:rPr>
        <w:t>For Dhadda &amp; Co.</w:t>
      </w:r>
    </w:p>
    <w:p w14:paraId="4C32FAEB" w14:textId="77777777" w:rsidR="009D24AD" w:rsidRPr="00DA14A6" w:rsidRDefault="009D24AD" w:rsidP="009D24AD">
      <w:pPr>
        <w:pStyle w:val="NormalWeb"/>
        <w:ind w:left="405"/>
        <w:rPr>
          <w:rFonts w:ascii="Roboto" w:hAnsi="Roboto"/>
          <w:sz w:val="18"/>
          <w:szCs w:val="18"/>
        </w:rPr>
      </w:pPr>
      <w:r>
        <w:rPr>
          <w:rFonts w:ascii="Roboto" w:hAnsi="Roboto"/>
          <w:noProof/>
          <w:sz w:val="18"/>
          <w:szCs w:val="18"/>
          <w:lang w:val="en-IN" w:eastAsia="en-IN"/>
        </w:rPr>
        <w:drawing>
          <wp:inline distT="0" distB="0" distL="0" distR="0" wp14:anchorId="0FEDC845" wp14:editId="3028ACD9">
            <wp:extent cx="898497" cy="3737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8912" cy="373885"/>
                    </a:xfrm>
                    <a:prstGeom prst="rect">
                      <a:avLst/>
                    </a:prstGeom>
                  </pic:spPr>
                </pic:pic>
              </a:graphicData>
            </a:graphic>
          </wp:inline>
        </w:drawing>
      </w:r>
    </w:p>
    <w:p w14:paraId="5AD0DE43" w14:textId="77777777" w:rsidR="009D24AD" w:rsidRPr="00DA14A6" w:rsidRDefault="009D24AD" w:rsidP="009D24AD">
      <w:pPr>
        <w:pStyle w:val="NormalWeb"/>
        <w:ind w:left="405"/>
        <w:rPr>
          <w:rFonts w:ascii="Roboto" w:hAnsi="Roboto"/>
          <w:sz w:val="18"/>
          <w:szCs w:val="18"/>
        </w:rPr>
      </w:pPr>
      <w:r>
        <w:rPr>
          <w:rFonts w:ascii="Roboto" w:hAnsi="Roboto"/>
          <w:sz w:val="18"/>
          <w:szCs w:val="18"/>
        </w:rPr>
        <w:t>Yash Dhadda</w:t>
      </w:r>
    </w:p>
    <w:p w14:paraId="1EB43B74" w14:textId="77777777" w:rsidR="00F23728" w:rsidRPr="00DA14A6" w:rsidRDefault="009D24AD" w:rsidP="00F23728">
      <w:pPr>
        <w:pStyle w:val="NormalWeb"/>
        <w:ind w:left="405"/>
        <w:rPr>
          <w:rFonts w:ascii="Roboto" w:hAnsi="Roboto"/>
          <w:sz w:val="18"/>
          <w:szCs w:val="18"/>
        </w:rPr>
      </w:pPr>
      <w:r>
        <w:rPr>
          <w:rFonts w:ascii="Roboto" w:hAnsi="Roboto"/>
          <w:sz w:val="18"/>
          <w:szCs w:val="18"/>
        </w:rPr>
        <w:t>[Partner]</w:t>
      </w:r>
    </w:p>
    <w:p w14:paraId="00B8837E" w14:textId="5C45DCE9" w:rsidR="009D24AD" w:rsidRPr="00DA14A6" w:rsidRDefault="009D24AD" w:rsidP="00F23728">
      <w:pPr>
        <w:pStyle w:val="NormalWeb"/>
        <w:ind w:left="405"/>
        <w:rPr>
          <w:rFonts w:ascii="Roboto" w:hAnsi="Roboto"/>
          <w:b/>
          <w:bCs/>
          <w:sz w:val="18"/>
          <w:szCs w:val="18"/>
          <w:u w:val="single"/>
        </w:rPr>
      </w:pPr>
      <w:r>
        <w:rPr>
          <w:rFonts w:ascii="Roboto" w:hAnsi="Roboto"/>
          <w:sz w:val="18"/>
          <w:szCs w:val="18"/>
        </w:rPr>
        <w:t>Date: 08-05-2026</w:t>
      </w:r>
    </w:p>
    <w:p w14:paraId="1E07ABFB" w14:textId="018006F7" w:rsidR="005D4BBA" w:rsidRPr="00DA14A6" w:rsidRDefault="003E0486" w:rsidP="00642B35">
      <w:pPr>
        <w:pStyle w:val="NormalWeb"/>
        <w:jc w:val="center"/>
        <w:rPr>
          <w:rFonts w:ascii="Roboto" w:hAnsi="Roboto"/>
          <w:b/>
          <w:bCs/>
          <w:sz w:val="18"/>
          <w:szCs w:val="18"/>
          <w:u w:val="single"/>
        </w:rPr>
      </w:pPr>
      <w:r>
        <w:rPr>
          <w:rFonts w:ascii="Roboto" w:hAnsi="Roboto"/>
          <w:b/>
          <w:bCs/>
          <w:sz w:val="18"/>
          <w:szCs w:val="18"/>
          <w:u w:val="single"/>
        </w:rPr>
        <w:t>Acknowledgement</w:t>
      </w:r>
    </w:p>
    <w:p w14:paraId="2C91016F" w14:textId="745DB851" w:rsidR="009D24AD" w:rsidRPr="00DA14A6" w:rsidRDefault="009D24AD" w:rsidP="00E91715">
      <w:pPr>
        <w:pStyle w:val="NormalWeb"/>
        <w:jc w:val="both"/>
        <w:rPr>
          <w:rFonts w:ascii="Roboto" w:hAnsi="Roboto"/>
          <w:sz w:val="18"/>
          <w:szCs w:val="18"/>
        </w:rPr>
      </w:pPr>
      <w:r>
        <w:rPr>
          <w:rFonts w:ascii="Roboto" w:hAnsi="Roboto"/>
          <w:sz w:val="18"/>
          <w:szCs w:val="18"/>
        </w:rPr>
        <w:t>I</w:t>
      </w:r>
      <w:bookmarkStart w:id="0" w:name="_Hlk70005502"/>
      <w:r>
        <w:rPr>
          <w:rFonts w:ascii="Roboto" w:hAnsi="Roboto"/>
          <w:sz w:val="18"/>
          <w:szCs w:val="18"/>
        </w:rPr>
        <w:t xml:space="preserve">                        </w:t>
        <w:tab/>
        <w:tab/>
        <w:t xml:space="preserve">        ,</w:t>
      </w:r>
      <w:bookmarkEnd w:id="0"/>
      <w:r>
        <w:rPr>
          <w:rFonts w:ascii="Roboto" w:hAnsi="Roboto"/>
          <w:sz w:val="18"/>
          <w:szCs w:val="18"/>
        </w:rPr>
        <w:t xml:space="preserve"> on behalf of the management of M/s. Genesis Integrated Services &amp; Solutions, hereby accept and agree to the aforesaid scope of services and terms of engagement along with the commercial terms provided above by M/s Dhadda &amp; Co., Chartered Accountants.</w:t>
      </w:r>
    </w:p>
    <w:p w14:paraId="457B266A" w14:textId="53B16621" w:rsidR="00286303" w:rsidRPr="00DA14A6" w:rsidRDefault="00C7485B" w:rsidP="009D24AD">
      <w:pPr>
        <w:pStyle w:val="NormalWeb"/>
        <w:rPr>
          <w:rFonts w:ascii="Roboto" w:hAnsi="Roboto"/>
          <w:sz w:val="18"/>
          <w:szCs w:val="18"/>
        </w:rPr>
      </w:pPr>
      <w:r>
        <w:rPr>
          <w:rFonts w:ascii="Roboto" w:hAnsi="Roboto"/>
          <w:sz w:val="18"/>
          <w:szCs w:val="18"/>
        </w:rPr>
        <w:t>For M/s. Genesis Integrated Services &amp; Solutions</w:t>
      </w:r>
    </w:p>
    <w:p w14:paraId="123B2F2F" w14:textId="4463000A" w:rsidR="009D24AD" w:rsidRPr="00DA14A6" w:rsidRDefault="009D24AD" w:rsidP="009D24AD">
      <w:pPr>
        <w:pStyle w:val="NormalWeb"/>
        <w:rPr>
          <w:rFonts w:ascii="Roboto" w:hAnsi="Roboto"/>
          <w:sz w:val="18"/>
          <w:szCs w:val="18"/>
        </w:rPr>
      </w:pPr>
      <w:r>
        <w:rPr>
          <w:rFonts w:ascii="Roboto" w:hAnsi="Roboto"/>
          <w:sz w:val="18"/>
          <w:szCs w:val="18"/>
        </w:rPr>
        <w:t>(                         )</w:t>
      </w:r>
    </w:p>
    <w:p w14:paraId="038DE9C1" w14:textId="5C4F1F23" w:rsidR="009D24AD" w:rsidRPr="00DA14A6" w:rsidRDefault="009D24AD" w:rsidP="009D24AD">
      <w:pPr>
        <w:pStyle w:val="NormalWeb"/>
        <w:rPr>
          <w:rFonts w:ascii="Roboto" w:hAnsi="Roboto"/>
          <w:sz w:val="18"/>
          <w:szCs w:val="18"/>
        </w:rPr>
      </w:pPr>
      <w:r>
        <w:rPr>
          <w:rFonts w:ascii="Roboto" w:hAnsi="Roboto"/>
          <w:sz w:val="18"/>
          <w:szCs w:val="18"/>
        </w:rPr>
        <w:t xml:space="preserve">Date: </w:t>
      </w:r>
    </w:p>
    <w:p w14:paraId="14E76630" w14:textId="5A07E95F" w:rsidR="00B41D32" w:rsidRPr="00DA14A6" w:rsidRDefault="009D24AD" w:rsidP="000C5BB1">
      <w:pPr>
        <w:pStyle w:val="NormalWeb"/>
        <w:rPr>
          <w:rFonts w:ascii="Roboto" w:hAnsi="Roboto"/>
          <w:sz w:val="18"/>
          <w:szCs w:val="18"/>
        </w:rPr>
      </w:pPr>
      <w:r>
        <w:rPr>
          <w:rFonts w:ascii="Roboto" w:hAnsi="Roboto"/>
          <w:sz w:val="18"/>
          <w:szCs w:val="18"/>
        </w:rPr>
        <w:t xml:space="preserve">Place:  </w:t>
      </w:r>
    </w:p>
    <w:sectPr w:rsidR="00B41D32" w:rsidRPr="00DA14A6">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A2B8D" w14:textId="77777777" w:rsidR="0020497B" w:rsidRDefault="0020497B" w:rsidP="003F4713">
      <w:pPr>
        <w:spacing w:after="0" w:line="240" w:lineRule="auto"/>
      </w:pPr>
      <w:r>
        <w:separator/>
      </w:r>
    </w:p>
  </w:endnote>
  <w:endnote w:type="continuationSeparator" w:id="0">
    <w:p w14:paraId="75456474" w14:textId="77777777" w:rsidR="0020497B" w:rsidRDefault="0020497B" w:rsidP="003F4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EYInterstate Light">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0"/>
      <w:gridCol w:w="4496"/>
    </w:tblGrid>
    <w:tr w:rsidR="004630F0" w14:paraId="20F3301C" w14:textId="77777777" w:rsidTr="004630F0">
      <w:trPr>
        <w:trHeight w:hRule="exact" w:val="115"/>
        <w:jc w:val="center"/>
      </w:trPr>
      <w:tc>
        <w:tcPr>
          <w:tcW w:w="4530" w:type="dxa"/>
          <w:shd w:val="clear" w:color="auto" w:fill="4472C4" w:themeFill="accent1"/>
          <w:tcMar>
            <w:top w:w="0" w:type="dxa"/>
            <w:bottom w:w="0" w:type="dxa"/>
          </w:tcMar>
        </w:tcPr>
        <w:p w14:paraId="02AB8074" w14:textId="77777777" w:rsidR="004630F0" w:rsidRDefault="004630F0">
          <w:pPr>
            <w:pStyle w:val="Header"/>
            <w:rPr>
              <w:caps/>
              <w:sz w:val="18"/>
            </w:rPr>
          </w:pPr>
        </w:p>
      </w:tc>
      <w:tc>
        <w:tcPr>
          <w:tcW w:w="4496" w:type="dxa"/>
          <w:shd w:val="clear" w:color="auto" w:fill="4472C4" w:themeFill="accent1"/>
          <w:tcMar>
            <w:top w:w="0" w:type="dxa"/>
            <w:bottom w:w="0" w:type="dxa"/>
          </w:tcMar>
        </w:tcPr>
        <w:p w14:paraId="086B8C54" w14:textId="77777777" w:rsidR="004630F0" w:rsidRDefault="004630F0">
          <w:pPr>
            <w:pStyle w:val="Header"/>
            <w:jc w:val="right"/>
            <w:rPr>
              <w:caps/>
              <w:sz w:val="18"/>
            </w:rPr>
          </w:pPr>
        </w:p>
      </w:tc>
    </w:tr>
    <w:tr w:rsidR="004630F0" w14:paraId="16DC401E" w14:textId="77777777" w:rsidTr="004630F0">
      <w:trPr>
        <w:jc w:val="center"/>
      </w:trPr>
      <w:sdt>
        <w:sdtPr>
          <w:rPr>
            <w:caps/>
            <w:color w:val="808080" w:themeColor="background1" w:themeShade="80"/>
            <w:sz w:val="18"/>
            <w:szCs w:val="18"/>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530" w:type="dxa"/>
              <w:vAlign w:val="center"/>
            </w:tcPr>
            <w:p w14:paraId="2C89787B" w14:textId="71659CBA" w:rsidR="004630F0" w:rsidRDefault="003E797E">
              <w:pPr>
                <w:pStyle w:val="Footer"/>
                <w:rPr>
                  <w:caps/>
                  <w:color w:val="808080" w:themeColor="background1" w:themeShade="80"/>
                  <w:sz w:val="18"/>
                  <w:szCs w:val="18"/>
                </w:rPr>
              </w:pPr>
              <w:r>
                <w:rPr>
                  <w:caps/>
                  <w:color w:val="808080" w:themeColor="background1" w:themeShade="80"/>
                  <w:sz w:val="18"/>
                  <w:szCs w:val="18"/>
                </w:rPr>
                <w:t xml:space="preserve">© Dhadda &amp; co.  | </w:t>
              </w:r>
              <w:r w:rsidR="00D86A48">
                <w:rPr>
                  <w:caps/>
                  <w:color w:val="808080" w:themeColor="background1" w:themeShade="80"/>
                  <w:sz w:val="18"/>
                  <w:szCs w:val="18"/>
                </w:rPr>
                <w:t>PROPOsal - professional services</w:t>
              </w:r>
            </w:p>
          </w:tc>
        </w:sdtContent>
      </w:sdt>
      <w:tc>
        <w:tcPr>
          <w:tcW w:w="4496" w:type="dxa"/>
          <w:vAlign w:val="center"/>
        </w:tcPr>
        <w:p w14:paraId="30DFDADE" w14:textId="77777777" w:rsidR="004630F0" w:rsidRDefault="004630F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F4313A">
            <w:rPr>
              <w:caps/>
              <w:noProof/>
              <w:color w:val="808080" w:themeColor="background1" w:themeShade="80"/>
              <w:sz w:val="18"/>
              <w:szCs w:val="18"/>
            </w:rPr>
            <w:t>3</w:t>
          </w:r>
          <w:r>
            <w:rPr>
              <w:caps/>
              <w:noProof/>
              <w:color w:val="808080" w:themeColor="background1" w:themeShade="80"/>
              <w:sz w:val="18"/>
              <w:szCs w:val="18"/>
            </w:rPr>
            <w:fldChar w:fldCharType="end"/>
          </w:r>
        </w:p>
      </w:tc>
    </w:tr>
  </w:tbl>
  <w:p w14:paraId="1A948958" w14:textId="77777777" w:rsidR="004630F0" w:rsidRDefault="004630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170CA" w14:textId="77777777" w:rsidR="0020497B" w:rsidRDefault="0020497B" w:rsidP="003F4713">
      <w:pPr>
        <w:spacing w:after="0" w:line="240" w:lineRule="auto"/>
      </w:pPr>
      <w:r>
        <w:separator/>
      </w:r>
    </w:p>
  </w:footnote>
  <w:footnote w:type="continuationSeparator" w:id="0">
    <w:p w14:paraId="072427C1" w14:textId="77777777" w:rsidR="0020497B" w:rsidRDefault="0020497B" w:rsidP="003F4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95677" w14:textId="77777777" w:rsidR="004630F0" w:rsidRPr="00781098" w:rsidRDefault="00D837E0" w:rsidP="00781098">
    <w:pPr>
      <w:pStyle w:val="Header"/>
      <w:jc w:val="center"/>
      <w:rPr>
        <w:u w:val="single"/>
      </w:rPr>
    </w:pPr>
    <w:r w:rsidRPr="00781098">
      <w:rPr>
        <w:caps/>
        <w:noProof/>
        <w:color w:val="808080" w:themeColor="background1" w:themeShade="80"/>
        <w:sz w:val="20"/>
        <w:szCs w:val="20"/>
        <w:u w:val="single"/>
        <w:lang w:val="en-IN" w:eastAsia="en-IN"/>
      </w:rPr>
      <w:drawing>
        <wp:anchor distT="0" distB="0" distL="114300" distR="114300" simplePos="0" relativeHeight="251666432" behindDoc="0" locked="0" layoutInCell="1" allowOverlap="1" wp14:anchorId="4C6C7D96" wp14:editId="791AB9BB">
          <wp:simplePos x="0" y="0"/>
          <wp:positionH relativeFrom="column">
            <wp:posOffset>5430741</wp:posOffset>
          </wp:positionH>
          <wp:positionV relativeFrom="paragraph">
            <wp:posOffset>-231223</wp:posOffset>
          </wp:positionV>
          <wp:extent cx="1143992" cy="587332"/>
          <wp:effectExtent l="0" t="0" r="0" b="3810"/>
          <wp:wrapNone/>
          <wp:docPr id="3" name="Picture 3" descr="A close up of a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Co Logo.jpg"/>
                  <pic:cNvPicPr/>
                </pic:nvPicPr>
                <pic:blipFill>
                  <a:blip r:embed="rId1">
                    <a:extLst>
                      <a:ext uri="{28A0092B-C50C-407E-A947-70E740481C1C}">
                        <a14:useLocalDpi xmlns:a14="http://schemas.microsoft.com/office/drawing/2010/main" val="0"/>
                      </a:ext>
                    </a:extLst>
                  </a:blip>
                  <a:stretch>
                    <a:fillRect/>
                  </a:stretch>
                </pic:blipFill>
                <pic:spPr>
                  <a:xfrm>
                    <a:off x="0" y="0"/>
                    <a:ext cx="1143992" cy="587332"/>
                  </a:xfrm>
                  <a:prstGeom prst="rect">
                    <a:avLst/>
                  </a:prstGeom>
                </pic:spPr>
              </pic:pic>
            </a:graphicData>
          </a:graphic>
          <wp14:sizeRelH relativeFrom="margin">
            <wp14:pctWidth>0</wp14:pctWidth>
          </wp14:sizeRelH>
          <wp14:sizeRelV relativeFrom="margin">
            <wp14:pctHeight>0</wp14:pctHeight>
          </wp14:sizeRelV>
        </wp:anchor>
      </w:drawing>
    </w:r>
    <w:r w:rsidRPr="00D837E0">
      <w:rPr>
        <w:rFonts w:ascii="Georgia" w:hAnsi="Georgia"/>
        <w:caps/>
        <w:noProof/>
        <w:color w:val="808080" w:themeColor="background1" w:themeShade="80"/>
        <w:sz w:val="20"/>
        <w:szCs w:val="20"/>
        <w:u w:val="single"/>
        <w:lang w:val="en-IN" w:eastAsia="en-IN"/>
      </w:rPr>
      <mc:AlternateContent>
        <mc:Choice Requires="wpg">
          <w:drawing>
            <wp:anchor distT="0" distB="0" distL="114300" distR="114300" simplePos="0" relativeHeight="251664384" behindDoc="0" locked="0" layoutInCell="1" allowOverlap="1" wp14:anchorId="11543DC3" wp14:editId="67D21B02">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543DC3" id="Group 158" o:spid="_x0000_s1030" style="position:absolute;left:0;text-align:left;margin-left:0;margin-top:0;width:133.9pt;height:80.65pt;z-index:251664384;mso-top-percent:23;mso-position-horizontal:left;mso-position-horizontal-relative:page;mso-position-vertical-relative:page;mso-top-percent:23;mso-width-relative:margin;mso-height-relative:margin" coordsize="17007,1024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NCXtnlAUAAGIaAAAOAAAAZHJzL2Uyb0RvYy54bWzsWVtv2zYUfh+w/0Do ccBqSXZsx4hTZMnaFSjaosnQ7pGmKEuYJGokHTv99ft4U+TEq90USJEhfrB5ORfy8PA7h8cnLzd1 Ra65VKVo5lHyIo4Ib5jIymY5j/68evXrNCJK0yajlWj4PLrhKnp5+vNPJ+t2xlNRiCrjkkBIo2br dh4VWrezwUCxgtdUvRAtbzCZC1lTja5cDjJJ15BeV4M0jseDtZBZKwXjSmH0wk1Gp1Z+nnOm3+e5 4ppU8whr0/Zb2u+F+R6cntDZUtK2KJlfBn3AKmpaNlDaibqgmpKVLO+JqksmhRK5fsFEPRB5XjJu 94DdJPGd3byWYtXavSxn62XbmQmmvWOnB4tl765fy/ay/SBhiXW7hC1sz+xlk8va/GKVZGNNdtOZ jG80YRhMJnE8mY4iwjCXxOkoSafOqKyA5e/xseL3PZyDoHiwtZyu45aJdX+QpMyg9Og4Ig2t4VzW XsQM+M08od3B/dXtCavvO+HLgrbcOo6a9Sw1xg1wlvqIi0GbZcVJgkFrLUvZOYKaKfjE93pBd5Z0 1kqlX3NRE9OYRxILsBeGXr9VGgsAaSAxWpWoyuxVWVW2Y9CAn1eSXFPc48UycaxVW1A3ZPcAERY3 DKUVuCWkaoyoRhihTp8ZgZOFrdqWvqm4oauajzyHf8HFU6usk+wUUsZ4o906VEEz7oaPYnyMPe+t xQo0knPo72R7Adv7C7KdGE9vWLkFtI45/trCHHPHYTWLRnfMddkIuUtAhV15zY4+GMmZxlhpIbIb 3D4pHJyqlr0qcapvqdIfqAR+ws8QE/R7fOWVWM8j4VsRKYT8smvc0MPpMRuRNfB4Hql/VlTyiFRv GlyH42Q0MgBuO6OjSYqO7M8s+jPNqj4XcJUE0adltmnodRWauRT1J4SOM6MVU7Rh0D2PmJahc65d nEDwYfzszJIBtFuq3zaXLTPCjVWN115tPlHZetfWwMZ3IlxBOrvj4Y7WcDbibKVFXlr3v7Wrtzfg wEDdo+ACzHQPF74JFdJ0Oobjkx0BYjQexubkXIBIRseIFs6/QnxhKwcNxibBWIikGYDBDC0zvzgm mkaVmn+GtLyu4Ge/DEhM1iQZjdNpmhqxO8j/2iYvSBLDl6bWy3eQf4YxOule8n4dfaaY7NWRPkTH FpPbw35Nw56mA2zVJ/d22q8D4b+z2AE6tsn32mr7+J76aR8n8XCS7neo/mEPJ7hD4/3n0D+8A86h T/4DzhohsrvjtHBZAJ2xTePvPVqAZeS6Ls61Qplssg8CQJvQxSV3oAIugwJ7mHFd+8wh4h3GjKPp M1vcwWYOY4bR+8zDb1o2bk6fOQCp1exW4G1n0ivz5Knsk0cj9CHligiePAuHkohixuTGVKZJEKMD ipICbQ+RZr5G8L4SllLfyeeh83a2avpUnTQsOJxNoAi/rZXnboTdmXN0b5JAFX4dNdAAEsP63JkH ivDbp7yrm1VCccdmNm4ztc4Yxoa9YLSVP/5HAuhEbVE+Z5r5c6b5nGnufIECO+9lmmOLoCbVxVt1 /wv0a7nmJE12FCNwrUOuGd6YBz5DF1XZhleoafsSDND0TgFmR6HKFXcuBFvVeCq6apXkFdUolami bBVQecbrBc+AzW8yn48qLblmwKXwUmT+ddxNYDf9ZT2jzTPaPLl37W1t79HeuEi8HPJcmdrlb2KD 0pfNvnrAQ/QGE+Zlj7BuxvtFMJIDAP4wk+Zy+qJoOpzE44nLSabHI/8GDdXR0QjvUiRt5u07nByl 0yOf2zwQjrrqlSlQmZxtPDxy2XE3A3RwiOBKPy6tPqDKdUAxaXcJ6wDGxy5hZX+HhN5Dw/0Slt4s Nv6Mf3g1y5e2dlSz/Mz/pZplbz3+yLBJt//TxfxT0u/bo7r9a+j0XwAAAP//AwBQSwMECgAAAAAA AAAhAGNkTZd4GgAAeBoAABQAAABkcnMvbWVkaWEvaW1hZ2UxLnBuZ4lQTkcNChoKAAAADUlIRFIA AAHkAAABUAgGAAAAbvUNmgAAAAlwSFlzAAAuIwAALiMBeKU/dgAAABl0RVh0U29mdHdhcmUAQWRv YmUgSW1hZ2VSZWFkeXHJZTwAABoFSURBVHja7N0NlxTVnQfgy04gCAyMO7zoyMsghIMhkChIQAJR UDBqQsSAGHOMuvlg+1H2S+zH2HP27GbzIgT2/tPVOjYzTL9UdVfdep5z7iFBZqa7ek7/+t761a0d CWAKT58+Xcp/nMljTwcf/v928DH/eY4/a28eP8jjSQPfe7VFx3R/Hjtb8vt4aoe3FWDKQF5v2Zsr 9VjJ42Aef3EoGhXH91QeN/L4PI//+IFjAkwRxoeFcZEO5bFPGDfqv/K4lce9PH628T8IZGDSMI4Z 1DFHojhH02D59u8ORe0e5bE7j9/k8XEarEI8QyADk4RxnC9edySKEjlwPI9vhHHt/lId20/y+HCc FwJgnDCOElec81pyNIoK45N5/J9DUat/pMG54U8n+QArkIFxRaN6l8NQjDhXvJbm294u2aPqw+oX edxOWyxLC2Rg1tlxfMrf40gU48U0KOUJ49nFsvRbedzJ49os30ggA9uF8WrSqC6JJnU9/pYGJa2P Uk29CoEMPC+Ml5MSV0nitXyalLemFcvSUdKKy5Ye1P3NBTKwVRjHEvUpR6IIG5vUTxyOif1PGpS0 nrl2WCADTYdxlFNOJI3qUsJYk3o68fsflyzFsvTKPF4ogFExM1bi6j5N6skNt7SM88MfzvMHC2Rg dHYcu3AtOxKdp0k9mbh2+GY1I15fxAMQyMDGMI438MOOROdpUo8nSlovVbPhd9IclqUFMjBOGNsW swzxGmpSP198UImSVrSlr7XlQQlkIMI4duA640h0mib19nZXIXynjR8+BTIIY3tUlxHGmtSbe5S+ u+/wg7a/iEC/xUxBo7q7NKk3F6s+P06DGzyc68qnKqC/s+N4I19xJDprWN4Sxt+Z67XDAhmoI4yj Uf2yI9FZ8drFOVHlrcGy9IU0OD98u6tPQiBDP8M4lqiPORKdtZ7HY2Gc/iWP62mB1w4LZGCWMI4l vWhUK3F18z37RBXEfW5Sx+pOK64dFsiAMO6fWJ6OVY2+Nqnj2uFYko629LUSn6BAhn6JN3SN6u6J 4tZLPQ3j2Mb1ZhXG6yU/UYEM/Zkdx5aYq45E5/RxG8woaZ3N42pq+bXDAhmYNIxXkhJXF/WtSR3X DkdbOkpa5/r2YgtkKD+M7VHdTfGa9aVJvbsK4djSsrfXxQtkKDuMbYvZzfflPjSpY1n6YhqUtG57 2QUylC4a1bschk7NFEtvUsfvY5wbfpjHK15ygQx9mB2vJ43qLim9SR2FwuGWlghk6E0YryaN6i4p tUkdy9LD+w5f9jILZOhbGMd1m+uORGeU2KR+sQrimBG7eYlAhl6GcSxRn3IkOiM+OJXUpB7ed/hj L61Ahj6HcTSpo52rUd2N996Tefw1db9JHSWtaEt/kZS0BDLw7exEiav94lzxkdT98lacGrmXBueH LUsLZKCaHR+r3iBpfxhHk7qr5a0oaV3J41dJSUsgA8+EcbSpDzsSrRdN6v0dDeNYlh6WtCxLC2Rg kzC2LWY3vFKF2l879rhjNh/L0u97CQUysHUYxxv8GUei9eIDU5ea1LEsPbzvsGVpgQxsE8b2qO7G +2uXmtRx2mO4peVeL59ABsafdWlUt1eXmtSnqhmxLS0FMjDh7Hgtucyk7WHc9iZ1zIDjvsP/lhQC BTIwVRhHo/plR6K12t6kji0tYwOPiz7UCWRg+jCOJepjjkRrtblJHQH8mzxe9zIJZGC2MI7yVjSq lbjaaT21r0kdHw7iuuEbybXDAhkQxj14D21bkzpWUYZbWiKQgZrfYDWq26dNTeq4djg27/hVcm26 QAYamR1HA3bVkWidKEQdTIsvb8Xvx3BLS9cOC2SgoTBeSUpcbdSGJvXZNFiWvuLlEMhAs2Fsj+p2 OprHzrSYJnXMgIf3HXbtsEAG5hDGtsVs53tlhPEimtQRvp9Vs2HL0gIZmKMo5exyGFr1PhlN6nmX t2I2HOeGf+IlEMjA/GfH60mjuk2G22DOK4xjBhwbeNxKlqUFMrCwMI42tUZ1e8yzSX1yQxAjkIEF hvFyUuJqk0PV7LjpML5VBfFJhxyBDIsP41iiPuVItMawSd1UeevwhtmwkhYCGVoSxtGkPpE0qtvy fthkk/p8Hr9Orh1GIEMrxcxYiasd74VNNKn3pu+WpZW0EMjQ0tlx7MK17EgsXBNNatcOI5ChI2G8 asbUCnU3qW9Vw7XDCGToQBjbFrMd6mpSu3YYgQwdDOPYgcvt8RavjiZ1lLRuJtcOI5Chc2Fsj+p2 vOet5/G3GcLYtcMIZOi4CAKN6sW+303bpHbtMAIZCpkdr6VBgYjFiHPF8Rr8ecKvc+0wAhkKCuNo VL/sSCzMi2mwR/i4YezaYQQyFBjGsUR9zJFYmEma1K4dRiBDoWEc5a1oVCtxLcZ6vAxp+/KWa4cR yCCMaeh97Xge3+TxZIt/49phBDL0RCxTa1Qv5j3teU1q1w4jkKFHs+OYca06EnO3VZM6ZsNXkmuH EcjQqzBeSUpci7BZk9q1wwhk6GkY26N6MUab1DEbvplcO4xAhl6GsW0xFyM+AD2t3svuJNcOI5Ch 96JRvcthmOt7VzSp4yYRHybXDiOQgTw7jlmaRvV837e+yuNacu0wAhmowjiKRBrV87E7j9/l8Wmy FSkCGdgQxstJiWsejuTxZh5/yOO0w4FABjaGcSxRn3IkGnWhGqeqP084JAhkYGMYL1XhoFFdv93V bDgC+EAeO/O4Uf1vEMjA98SMTYmrXkc2BPFQhPBVxxqBDGw2O45duJYdidoMl6WPj/x9bPZxpZoh g0AGvhfG0aa26cTsRpelR8XpgIsOEwIZ2CyMbYs5u82WpTebMWtSI5CBTcM4duA640hMbatl6VEX kyY1AhnYIoztUT2dWJaOew9fTts3pDWpQSDDttaTlu8kIlSvp8GKwu4x//0lYQwCGZ43O46b3a84 EmM5U82Gj0/wNQeqmbEmNQhk2DKMo1Ftv+Tnm2RZepQmNQhk2DaMY4n6mCPx3JntJMvSo16rBiCQ YcswXqqCRonrWdMsS4/SpAaBDMJ4CrMsS2+kSQ0CGcYWy9Qa1QOzLkuPfi9NahDIMNbsOLbEXHUk almWHg1jTWoQyDBWGK+kfpe4dldBfL3mWawmNQhkGDuM+7xH9YFqNnw+zb4sPUqTGgQyjB3Gfd0W M2aub6bm9ufWpAaBDBOJQNrVk+fa1LL0RprUIJBh4tnxeupHo7rJZenRn6NJDQIZJgrjaFOX3qhu ell6NIw1qUEgw0RhvJzKLXHNY1l6s+C/IIxBIMMkYRxL1KcKfGrzWpYedboKY0Agw9hhvFTN5kpq VM9zWXqUJjUIZJhKzIxLKXHFrHSey9IbxdL01TwO+pUCgQyTzo5jF67ljj+NA1UQx4x494Iew54q jDWpQSDDxGEcberDHX4KsSx8Pi3+XK0mNQhkmDqMu7wt5nA2fKQlHwo0qUEgw1RhHDtwnenYw27D svQoTWoQyDB1GHdtj+q2LEuP0qQGgQwzWU/daFS3aVl6I01qEMgw8+x4Lf+x0uKH2MZl6Y00qUEg w8xhHI3ql1v68Nq6LD36YUGTGgQyzBTGMbM71sKH1tZl6c0+MGhSg0CGmcI4ylvRqG5LiWt3FcIX UjeWfjWpQSBDUWF8ZEMQd4UmNQhkqEUsUy+6UX2hGsc7dNx2VmG85lcIBDLMOjuOLTFXF/Tju7Ys PRrGN5ImNQhkqCGMV9JiSlxdXJbeSJMaBDLUFsaL2KO6i8vSo2J5+qIwBoEMdYTxPLfF7PKy9KgT VRgDAhlqEY3qXQ3/jK4vS4/SpAaBDLXOjtdTs43qEpalN9KkBoEMtYdxtKmbaFTHsnRsaXk5ldU6 1qQGgQy1h/Fyqr/EFUF1PQ2WwHcXdsg0qUEgQ+1hHEvUp2r8lmeq2fDxQg+ZJjUIZKg9jKNJHWWk WRvVpS5Lj9KkBoEMjYiZ8SwlrpKXpUdpUoNAhkZmx7EL1/KUX176svRGmtQgkKGxMI429eEJv6wv y9KjYaxJDQIZGgnjSbfF7NOy9Ojz1qQGgQyNhPGuKljH0adl6VGH8rgijEEgQxNhPM4e1burIL6e +rtMq0kNAhkatZ62blQfqGbD51O/lqVHxbaep/2qgECGpmbH0RBe2WI2+GYafxm7VDurMHZZEwhk aCyMo1H98oa/siz9bBhrUoNAhkbDOJaoj1X/17L0s+KYXE3N3uEKEMj0PIyXqpnwq8my9GY0qUEg Q+NhHJc3fZLHe8lS7GY0qUEgQ+NBfCSPB3lci79yVJ6hSQ0CGRoL4mhQx1aYsTf1j9OgsPUPR+Z7 NKlBIEMjIbxUzYajRb2r+usIm98K403DWJMaBDLUGsR7qtnw6sh/2p/HXUfoGZrUgECm1iAe3qFp s2CJ2fLv89jnSH2PJjUgkKklhIclrdX0/D2oH1b/RonrO5rUgEBm5iBermbDK2P88yhwnczjiSP3 LU1qQCAzdQgvVbPcmBHvGvPLzubxTh6PHcF/0qQGBDJTB/GeDbPhpQm+NL7mnjD+XhhrUgMCmYmD eLWaES9P8eXRqP7MUfxWhPAlYQwIZMYN4ViKPljNbpem/DZL1cx4ryP6bRjfSJrUgEBmjCBermbD qzV8u7jW+JWkUR00qQGBzLYhHDPZOC+8lsYvaW3nrTzOJTtxhdeqASCQ2TSId1UhPGlJaztxG8W4 e9MjR/mfs2JNakAgs2kQz1LS2s6wxNX3MNakBgQym4bwZjd4qFuUt75KzhlrUgMCmWeCuM6S1vNE 4P82aVRrUgMCme/Nhof3HZ7XnYPez2O957NjTWpAIDPRDR7qFncpeiP1u1GtSQ0IZEH8dDgbXl7A j49G9c2eh7EmNSCQexzC09zgoW7RqP60xy+DJjUgkHscxMMbPKwu+KHEB4JoVO/o6UuhSQ0I5J4G 8Wqab0lruzB+mMe+1M8SlyY1IJB7FsJ13OChCW+n/jaqNakBgdyjIF5O3913uG1+lgb7VPexxHU6 jwt+QwGBXHYIt6GkNc7s8IOehrEmNSCQCw/iPRtmw0stfqjRqL7fw5cozhNfTYNTBwACucAgbvIG D3WLDwpftnjm3pQ9VRhrUgMCubAQHpa0mrzBQxMeVh8c+lTi0qQGBHKBQTyvGzw04XoeJ/N40qOX LM4VXxDGgEAuI4SHN3hYS91d6j2bxzt5PO7RS6dJDQjkQoJ4VxXCbS9pbedoHvd6Fsaa1IBALiCI F3mDh7pFo/qTHr18mtSAQO54CMcMeHi7w1IayMNtMff25GXUpAYEcoeDuMslre3czeNQ6kejWpMa EMgdnQ0Pl6X3FPo0Y0vMc6kfO3FpUgMCuWNBHEvRw2XppYKf6qt5vJfHox68rJrUgEDuUBCvVCG8 0oOnG2Wmz3oSxprUgEDuQAh34QYPdYvy1uep/HPGmtSAQO5AEA9v8LDas6ceH0AepPIb1RHGUd7S pAYEckuDeDWVXdLazm/SYBOTkmfHmtSAQG5pCA9v8HA4lV3S2s6VPH6Sym5Ux4eNi8IYEMjtCuLl 9N19h/suGtU3Cw/jE1UYAwjkFoRwH0ta24ltMT8t/DlqUgMCuSVBXMoNHur2Qh5f5bGj0Oe3swrj NS81IJAXG8TD7SyXvZzPiA8mcfemfanMEpcmNSCQWzAbPpjKusFDE27ncTKPJwU+N01qQCAvMIhL vsFD3S7ncSmVWeLSpAYE8gJCeHiDhzWz4bFFuendQsNYkxoQyHMO4r7c4KFu0ai+X+hz06QGBPIc g3h4u0MlrcnFB5cvU3krCZrUgECeUwgvbZgNW5ae3sPqg0xJjWpNakAgzyGIlbTqcysNduMq6byx JjUgkBsO4r7f4KFuF/K4lsfjgp6TJjUgkBsKYSWtZhzN46PCwliTGhDIDQTxShXCbvBQv2hUf1Lg bP+0lxYQyPWEsBs8NC+OcZS49hbyfHZWYeyyJkAg1xDEcU74cFLSmocHeRxKZTSqNakBgVxTELvB w3y9lQbLuiU0qiOEryYFP0AgTx3Cwxs8xIxYSWt+zubxXh6PCnguMcO/kjSpASYP5Ora4QhhJa35 i0uBPikkjDWpASYNZDd4aIUob8Ue1SWcM9akBpgkkKtl6bUqjC1LL04c+wep+41qTWqASQJZSat1 7lYfjLo8O9akBhgnkDeUtNzgoV2i9HQudbtRrUkNsF0gu8FDq8XNIt7P45sOPwdNaoAxZ8hnHIZW itWKTzsexprUABMEMu3zQh6f57Gjw89BkxpAIHfacI/qfambJS5NagCBXITbebySx5OOhrEmNYBA 7rzLeVxK3WxUH6geuzAGEMidFku873Y4jG8kTWoAgdxx+9OgxNXVDxKa1AACufOiUf1lRx/7a9UA QCB33r002KK0a43qi0mTGkAgF+JWGuzG1aXzxprUAAK5KHGt7rU8HnfoMWtSAwjkohzN46MOhrEm NYBALkY0qj/r2GPWpAYQyEWJbTG/6NgsU5MaQCAX50EaLP12pVGtSQ0gkIvzThrc/agLjWpNagCB XKSzVcA96sBj1aQGEMhFWsvjkw6FsSY1gEAuzt487qdunDPWpAYQyEWKRvUfqlBuO01qAIFcrJgZ H+zA7FiTGkAgF+tKHj9K7W5Ux3niq9WHBgAEcnGiUf1+Ht+0+DHuqcJYkxpAIBcpZpsftzyMNakB BHLRXsjj8zx2tPgxxrniC8IYQCCXKhrVD/PYl9pb4jqVx0+9VAACuWRxK8VX8njS0senSQ0gkIt3 OQ2WgdvYqI6l6Z/ncdjLBCCQSxazzg9SO0tccU77raRJDSCQC7c/DUpcbQxjTWoAgdwLMfv8ssWz 9vPCGEAg98G9PJZT+xrVmtQAArk3fpXHq6l9JS5NagCB3BuX8ngzj8ctekya1AACuVeO5nG7ZWGs SQ0gkHslGtV/TO06Z6xJDSCQeyW2xfyiZWH8UhosnwtjAIHcGw+q2WhbAjmWzi97WQAEcp+8k8fp 1J5GtSY1gEDundifOs7RPmrBY4ml6der2TEAArk31vL4dUvCOM5h/yKPF70sAAK5T/amwR7VbThn HO3uXyblLQCB3DMxG/26JQGoSQ0gkHvrfjUrXfTs+JU02H0LAIHcO1fy+FFabKP6aTUr1qQGEMi9 dDaP99Ni722sSQ0gkHstGtUfLziMNakBBHKvxc0Z4rzxjgU+Bk1qAHodyMM9qvelxZW4NKkB6H0g f5THoTyeLOjna1ID0PtAjpszxNaYi2hUa1IDIJCrIPwgLabEFUvT54QxAH0P5INpsC3mIsJYkxoA gZwGjerfL+hnR5P6ahrskw0AvQ7kh3ksp/k3qv81j7fy2OXXDYC+B/LdNNgBa94lrth05IpfMwAE 8qDR/NM8Hs/xZ8Ys/HweZ/yKASCQB7Pi23MO42GT+lW/XgAI5EGR6o9pvueMo0l9LQ3OGwNA7wM5 GtVfzDmMozAW5S1NagAEcuW3eRyYYyBrUgMgkEfcyeN0ml+jWpMaAIE84lIVjo/m8LM0qQEQyFvM VO/MKYw1qQEQyJuIItXnaT7njDWpARDIWwTk19WstWma1AAI5C3cT4NrjpueHe/L45dJkxoAgfyM G3n8KDXfqNakBkAgb+FCHjdTs/c2jll3tKjP+1UBQCBvPmP9cA5h/HrSpAZAIG8qtsWM88Y7GvwZ URS7njSpARDIWwZl7FG9LzVX4orvfUkYAyCQt3Yvj0N5PGno++/J4+2kSQ2AQN7S5TzOpuYa1ZrU AAjkbcSlTR+kZkpcT6vvf8GvAwAC+fkz1/sNhXEsfb+RNKkBEMjPFY3q3zX0vaMg9nZS3gJAIG/r YRrsH113o1qTGgCBPKa7eRxN9Ze4NKkBEMhjitnrT/N4XPP31aQGQCCPKWbFH6V6S1ya1AAI5Akc zOOPNYexJjUAAnkC0ah+mOotcEWT+q08XvJSAyCQx/MgjwM1BvLOPK4lTWoABPLY7uRxPNXXqI4m ddwrWZMaAIE8pmhUR/P5UU3fL5rUbwhjAATyZOF5p6YwjqXuY2lwEwoAEMhj2pvHV6mec8aPq5m2 JjUAAnkC0aj+uqYw1qQGQCBPKbbF3F9DIO+swnjVSwmAQJ7MjTTYNWvWRnXMsm8l5S0ABPLEYuvK uBxp1p24NKkBEMgzhOiHM4axJjUAAnkGsbz8hzx2zPA9NKkBEMgziBb0n9KggPV0hu+hSQ2AQJ7B vTTYo/rJlF+vSQ2AQJ7RL/I4m6ZvVGtSAyCQZxSXNr2bpi9xxYz4qjAGQCBPLxrV96cM4zjPfKSa XQOAQJ7SC1UYT0OTGgCBXJMv8tiXJm9UxyVRP8/jhJcFAIE8m5gZH06Tl7givH+ZNKkBEMgzi6Xm 19Jg2XkSu9Og/KW8BYBAntGpPD5Kk5W4YlZ8MGlSA0AtgRyh+nCKMNakBoCaAjka1Z+lyQpcsaQd d2o67fADQD2B/CCP/RMEsiY1ANQcyL/O43gav1GtSQ0ANQdyNKpj2fnRmP9ekxoAag7ktWp2/Pcx Z8Wa1ABQcyDvzeOrCcJYkxoAag7kaFR/Pea/1aQGgIYC+W4ar1GtSQ0ADQVyFLLi/sbbNao1qQGg oUCORnWcB95uJ65oUl/PY9lhBYB6Azka1e9tE8ZPqxB+O2lSA0DtgTwscT3ZJow1qQGgoUBeyuNP 6fkFrmhSn6sGANBAIN/L48A2s+PX06DoBQA0EMix/Hw2bd2ojlnz20mTGgAaC+RYfo5LnLYqcf0w jxtJkxoAGgvkaFTf3SKMNakBYA6BHI3qz7f4N5rUADCnQP5TNfMdbVVrUgPAnAL5fh4rafMSlyY1 AMwpkF+rZsIbaVIDwJwDeTSMNakBYAGBvHFWrEkNAAsMZE1qAFhwIMeS9ek83nA4AGBxgfyfefx7 Hn91OABgIf77/wUYABrqfiTH5BigAAAAAElFTkSuQmCCUEsDBBQABgAIAAAAIQDe0JlU3QAAAAUB AAAPAAAAZHJzL2Rvd25yZXYueG1sTI9BS8NAEIXvQv/DMgVvdtOKUdJsShGq6KFiW/C6zU6TtNnZ sLtpo7/e0YteBh7v8eZ7+WKwrTijD40jBdNJAgKpdKahSsFuu7p5ABGiJqNbR6jgEwMsitFVrjPj LvSO502sBJdQyLSCOsYukzKUNVodJq5DYu/gvNWRpa+k8frC5baVsyRJpdUN8Ydad/hYY3na9FbB x/Py9Wm9Pb587VK76t/M+i7xvVLX42E5BxFxiH9h+MFndCiYae96MkG0CnhI/L3szdJ7nrHnUDq9 BVnk8j998Q0AAP//AwBQSwMEFAAGAAgAAAAhAKomDr68AAAAIQEAABkAAABkcnMvX3JlbHMvZTJv RG9jLnhtbC5yZWxzhI9BasMwEEX3hdxBzD6WnUUoxbI3oeBtSA4wSGNZxBoJSS317SPIJoFAl/M/ /z2mH//8Kn4pZRdYQde0IIh1MI6tguvle/8JIhdkg2tgUrBRhnHYffRnWrHUUV5czKJSOCtYSolf Uma9kMfchEhcmzkkj6WeycqI+oaW5KFtjzI9M2B4YYrJKEiT6UBctljN/7PDPDtNp6B/PHF5o5DO V3cFYrJUFHgyDh9h10S2IIdevjw23AEAAP//AwBQSwECLQAUAAYACAAAACEAsYJntgoBAAATAgAA EwAAAAAAAAAAAAAAAAAAAAAAW0NvbnRlbnRfVHlwZXNdLnhtbFBLAQItABQABgAIAAAAIQA4/SH/ 1gAAAJQBAAALAAAAAAAAAAAAAAAAADsBAABfcmVscy8ucmVsc1BLAQItABQABgAIAAAAIQANCXtn lAUAAGIaAAAOAAAAAAAAAAAAAAAAADoCAABkcnMvZTJvRG9jLnhtbFBLAQItAAoAAAAAAAAAIQBj ZE2XeBoAAHgaAAAUAAAAAAAAAAAAAAAAAPoHAABkcnMvbWVkaWEvaW1hZ2UxLnBuZ1BLAQItABQA BgAIAAAAIQDe0JlU3QAAAAUBAAAPAAAAAAAAAAAAAAAAAKQiAABkcnMvZG93bnJldi54bWxQSwEC LQAUAAYACAAAACEAqiYOvrwAAAAhAQAAGQAAAAAAAAAAAAAAAACuIwAAZHJzL19yZWxzL2Uyb0Rv Yy54bWwucmVsc1BLBQYAAAAABgAGAHwBAAChJAAAAAA= ">
              <v:group id="Group 159" o:spid="_x0000_s1031" style="position:absolute;width:17007;height:10241" coordsize="17007,1024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TRzcwwAAANwAAAAPAAAAZHJzL2Rvd25yZXYueG1sRE9Li8Iw EL4v+B/CCN40raK4XaOIqHgQwQcsexuasS02k9LEtv77zYKwt/n4nrNYdaYUDdWusKwgHkUgiFOr C84U3K674RyE88gaS8uk4EUOVsvexwITbVs+U3PxmQgh7BJUkHtfJVK6NCeDbmQr4sDdbW3QB1hn UtfYhnBTynEUzaTBgkNDjhVtckofl6dRsG+xXU/ibXN83Devn+v09H2MSalBv1t/gfDU+X/x233Q Yf70E/6eCRfI5S8AAAD//wMAUEsBAi0AFAAGAAgAAAAhANvh9svuAAAAhQEAABMAAAAAAAAAAAAA AAAAAAAAAFtDb250ZW50X1R5cGVzXS54bWxQSwECLQAUAAYACAAAACEAWvQsW78AAAAVAQAACwAA AAAAAAAAAAAAAAAfAQAAX3JlbHMvLnJlbHNQSwECLQAUAAYACAAAACEAyU0c3MMAAADcAAAADwAA AAAAAAAAAAAAAAAHAgAAZHJzL2Rvd25yZXYueG1sUEsFBgAAAAADAAMAtwAAAPcCAAAAAA== ">
                <v:rect id="Rectangle 160" o:spid="_x0000_s1032" style="position:absolute;width:17007;height:1024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3KsMLyAAAANwAAAAPAAAAZHJzL2Rvd25yZXYueG1sRI9Pa8JA EMXvhX6HZQQvpW4qGiS6SmkRKpVC/YPXITsmwexsmt1q6qd3DkJvM7w37/1mtuhcrc7UhsqzgZdB Aoo497biwsBuu3yegAoR2WLtmQz8UYDF/PFhhpn1F/6m8yYWSkI4ZGigjLHJtA55SQ7DwDfEoh19 6zDK2hbatniRcFfrYZKk2mHF0lBiQ28l5afNrzPwM5rwavc5TNfxeLheD/un7fj9y5h+r3udgorU xX/z/frDCn4q+PKMTKDnNwAAAP//AwBQSwECLQAUAAYACAAAACEA2+H2y+4AAACFAQAAEwAAAAAA AAAAAAAAAAAAAAAAW0NvbnRlbnRfVHlwZXNdLnhtbFBLAQItABQABgAIAAAAIQBa9CxbvwAAABUB AAALAAAAAAAAAAAAAAAAAB8BAABfcmVscy8ucmVsc1BLAQItABQABgAIAAAAIQD3KsMLyAAAANwA AAAPAAAAAAAAAAAAAAAAAAcCAABkcnMvZG93bnJldi54bWxQSwUGAAAAAAMAAwC3AAAA/AIAAAAA " fillcolor="white [3212]" stroked="f" strokeweight="1pt">
                  <v:fill opacity="0"/>
                </v:rect>
                <v:shape id="Rectangle 1" o:spid="_x0000_s1033" style="position:absolute;left:2286;width:14630;height:10149;visibility:visible;mso-wrap-style:square;v-text-anchor:middle" coordsize="1462822,101448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yEUDwwAAANwAAAAPAAAAZHJzL2Rvd25yZXYueG1sRE9NTwIx EL2b+B+aMeFipIuHVVcKMQaJHgwBOXCcbMfthu10sx2g/ntLQsJtXt7nTOfJd+pIQ2wDG5iMC1DE dbAtNwa2Px8Pz6CiIFvsApOBP4own93eTLGy4cRrOm6kUTmEY4UGnEhfaR1rRx7jOPTEmfsNg0fJ cGi0HfCUw32nH4ui1B5bzg0Oe3p3VO83B2+gltXTgkp+We2+u6/9fXJLScmY0V16ewUllOQqvrg/ bZ5fTuD8TL5Az/4BAAD//wMAUEsBAi0AFAAGAAgAAAAhANvh9svuAAAAhQEAABMAAAAAAAAAAAAA AAAAAAAAAFtDb250ZW50X1R5cGVzXS54bWxQSwECLQAUAAYACAAAACEAWvQsW78AAAAVAQAACwAA AAAAAAAAAAAAAAAfAQAAX3JlbHMvLnJlbHNQSwECLQAUAAYACAAAACEABMhFA8MAAADcAAAADwAA AAAAAAAAAAAAAAAHAgAAZHJzL2Rvd25yZXYueG1sUEsFBgAAAAADAAMAtwAAAPcCAAAAAA== " path="m,l1462822,,910372,376306,,1014481,,xe" fillcolor="#4472c4 [3204]" stroked="f" strokeweight="1pt">
                  <v:stroke joinstyle="miter"/>
                  <v:path arrowok="t" o:connecttype="custom" o:connectlocs="0,0;1463040,0;910508,376493;0,1014984;0,0" o:connectangles="0,0,0,0,0"/>
                </v:shape>
                <v:rect id="Rectangle 162" o:spid="_x0000_s1034" style="position:absolute;left:2286;width:14721;height:1024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6oYFwAAAANwAAAAPAAAAZHJzL2Rvd25yZXYueG1sRE9Li8Iw EL4v7H8Is+Bl0VTBB12jLILgycUHnodmbIrNpDSxqf/eLAje5uN7znLd21p01PrKsYLxKANBXDhd cangfNoOFyB8QNZYOyYFD/KwXn1+LDHXLvKBumMoRQphn6MCE0KTS+kLQxb9yDXEibu61mJIsC2l bjGmcFvLSZbNpMWKU4PBhjaGitvxbhV8NzRfnPaXwty6Lk71Xyyv96jU4Kv//QERqA9v8cu902n+ bAL/z6QL5OoJAAD//wMAUEsBAi0AFAAGAAgAAAAhANvh9svuAAAAhQEAABMAAAAAAAAAAAAAAAAA AAAAAFtDb250ZW50X1R5cGVzXS54bWxQSwECLQAUAAYACAAAACEAWvQsW78AAAAVAQAACwAAAAAA AAAAAAAAAAAfAQAAX3JlbHMvLnJlbHNQSwECLQAUAAYACAAAACEAmuqGBcAAAADcAAAADwAAAAAA AAAAAAAAAAAHAgAAZHJzL2Rvd25yZXYueG1sUEsFBgAAAAADAAMAtwAAAPQCAAAAAA== " stroked="f" strokeweight="1pt">
                  <v:fill r:id="rId3" o:title="" recolor="t" rotate="t" type="frame"/>
                </v:rect>
              </v:group>
              <v:shapetype id="_x0000_t202" coordsize="21600,21600" o:spt="202" path="m,l,21600r21600,l21600,xe">
                <v:stroke joinstyle="miter"/>
                <v:path gradientshapeok="t" o:connecttype="rect"/>
              </v:shapetype>
              <v:shape id="Text Box 163" o:spid="_x0000_s1035" type="#_x0000_t202" style="position:absolute;left:2370;top:189;width:4428;height:3753;flip:x;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B/QZAwgAAANwAAAAPAAAAZHJzL2Rvd25yZXYueG1sRE9NS8NA EL0L/Q/LFLzZjY20knZbSkHwoAdbEY/D7jQJZmdDZmyjv94VBG/zeJ+z3o6xM2capE3s4HZWgCH2 KbRcO3g9PtzcgxFFDtglJgdfJLDdTK7WWIV04Rc6H7Q2OYSlQgeNal9ZK76hiDJLPXHmTmmIqBkO tQ0DXnJ47Oy8KBY2Ysu5ocGe9g35j8NndHAXn0ovWgi9z/1buZTn77BU566n424FRmnUf/Gf+zHk +YsSfp/JF9jNDwAAAP//AwBQSwECLQAUAAYACAAAACEA2+H2y+4AAACFAQAAEwAAAAAAAAAAAAAA AAAAAAAAW0NvbnRlbnRfVHlwZXNdLnhtbFBLAQItABQABgAIAAAAIQBa9CxbvwAAABUBAAALAAAA AAAAAAAAAAAAAB8BAABfcmVscy8ucmVsc1BLAQItABQABgAIAAAAIQCB/QZAwgAAANwAAAAPAAAA AAAAAAAAAAAAAAcCAABkcnMvZG93bnJldi54bWxQSwUGAAAAAAMAAwC3AAAA9gIAAAAA " filled="f" stroked="f" strokeweight=".5pt">
                <v:textbox inset=",7.2pt,,7.2pt">
                  <w:txbxContent>
                    <w:p w14:paraId="02630C46" w14:textId="77777777" w:rsidR="00D837E0" w:rsidRDefault="00D837E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F4313A">
                        <w:rPr>
                          <w:noProof/>
                          <w:color w:val="FFFFFF" w:themeColor="background1"/>
                          <w:sz w:val="24"/>
                          <w:szCs w:val="24"/>
                        </w:rPr>
                        <w:t>3</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E83"/>
    <w:multiLevelType w:val="hybridMultilevel"/>
    <w:tmpl w:val="347497FC"/>
    <w:lvl w:ilvl="0" w:tplc="D270AAFA">
      <w:start w:val="3"/>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15:restartNumberingAfterBreak="0">
    <w:nsid w:val="077A11E4"/>
    <w:multiLevelType w:val="hybridMultilevel"/>
    <w:tmpl w:val="A0F41A48"/>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E362E012">
      <w:start w:val="1"/>
      <w:numFmt w:val="decimal"/>
      <w:lvlText w:val="2.2.%3."/>
      <w:lvlJc w:val="right"/>
      <w:pPr>
        <w:ind w:left="2873"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315C29"/>
    <w:multiLevelType w:val="hybridMultilevel"/>
    <w:tmpl w:val="5AD401EA"/>
    <w:lvl w:ilvl="0" w:tplc="FD486668">
      <w:start w:val="1"/>
      <w:numFmt w:val="upperRoman"/>
      <w:lvlText w:val="%1."/>
      <w:lvlJc w:val="right"/>
      <w:pPr>
        <w:ind w:left="720" w:hanging="360"/>
      </w:pPr>
      <w:rPr>
        <w:b/>
        <w:bCs/>
      </w:rPr>
    </w:lvl>
    <w:lvl w:ilvl="1" w:tplc="A592682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25759"/>
    <w:multiLevelType w:val="hybridMultilevel"/>
    <w:tmpl w:val="65F873E4"/>
    <w:lvl w:ilvl="0" w:tplc="4CE685AC">
      <w:start w:val="1"/>
      <w:numFmt w:val="bullet"/>
      <w:lvlText w:val="•"/>
      <w:lvlJc w:val="left"/>
      <w:pPr>
        <w:tabs>
          <w:tab w:val="num" w:pos="720"/>
        </w:tabs>
        <w:ind w:left="720" w:hanging="360"/>
      </w:pPr>
      <w:rPr>
        <w:rFonts w:ascii="Arial" w:hAnsi="Arial" w:hint="default"/>
      </w:rPr>
    </w:lvl>
    <w:lvl w:ilvl="1" w:tplc="989AD4D6" w:tentative="1">
      <w:start w:val="1"/>
      <w:numFmt w:val="bullet"/>
      <w:lvlText w:val="•"/>
      <w:lvlJc w:val="left"/>
      <w:pPr>
        <w:tabs>
          <w:tab w:val="num" w:pos="1440"/>
        </w:tabs>
        <w:ind w:left="1440" w:hanging="360"/>
      </w:pPr>
      <w:rPr>
        <w:rFonts w:ascii="Arial" w:hAnsi="Arial" w:hint="default"/>
      </w:rPr>
    </w:lvl>
    <w:lvl w:ilvl="2" w:tplc="C7FE006E" w:tentative="1">
      <w:start w:val="1"/>
      <w:numFmt w:val="bullet"/>
      <w:lvlText w:val="•"/>
      <w:lvlJc w:val="left"/>
      <w:pPr>
        <w:tabs>
          <w:tab w:val="num" w:pos="2160"/>
        </w:tabs>
        <w:ind w:left="2160" w:hanging="360"/>
      </w:pPr>
      <w:rPr>
        <w:rFonts w:ascii="Arial" w:hAnsi="Arial" w:hint="default"/>
      </w:rPr>
    </w:lvl>
    <w:lvl w:ilvl="3" w:tplc="FAC88370" w:tentative="1">
      <w:start w:val="1"/>
      <w:numFmt w:val="bullet"/>
      <w:lvlText w:val="•"/>
      <w:lvlJc w:val="left"/>
      <w:pPr>
        <w:tabs>
          <w:tab w:val="num" w:pos="2880"/>
        </w:tabs>
        <w:ind w:left="2880" w:hanging="360"/>
      </w:pPr>
      <w:rPr>
        <w:rFonts w:ascii="Arial" w:hAnsi="Arial" w:hint="default"/>
      </w:rPr>
    </w:lvl>
    <w:lvl w:ilvl="4" w:tplc="079C65AE" w:tentative="1">
      <w:start w:val="1"/>
      <w:numFmt w:val="bullet"/>
      <w:lvlText w:val="•"/>
      <w:lvlJc w:val="left"/>
      <w:pPr>
        <w:tabs>
          <w:tab w:val="num" w:pos="3600"/>
        </w:tabs>
        <w:ind w:left="3600" w:hanging="360"/>
      </w:pPr>
      <w:rPr>
        <w:rFonts w:ascii="Arial" w:hAnsi="Arial" w:hint="default"/>
      </w:rPr>
    </w:lvl>
    <w:lvl w:ilvl="5" w:tplc="4B9640C6" w:tentative="1">
      <w:start w:val="1"/>
      <w:numFmt w:val="bullet"/>
      <w:lvlText w:val="•"/>
      <w:lvlJc w:val="left"/>
      <w:pPr>
        <w:tabs>
          <w:tab w:val="num" w:pos="4320"/>
        </w:tabs>
        <w:ind w:left="4320" w:hanging="360"/>
      </w:pPr>
      <w:rPr>
        <w:rFonts w:ascii="Arial" w:hAnsi="Arial" w:hint="default"/>
      </w:rPr>
    </w:lvl>
    <w:lvl w:ilvl="6" w:tplc="6F4EA74E" w:tentative="1">
      <w:start w:val="1"/>
      <w:numFmt w:val="bullet"/>
      <w:lvlText w:val="•"/>
      <w:lvlJc w:val="left"/>
      <w:pPr>
        <w:tabs>
          <w:tab w:val="num" w:pos="5040"/>
        </w:tabs>
        <w:ind w:left="5040" w:hanging="360"/>
      </w:pPr>
      <w:rPr>
        <w:rFonts w:ascii="Arial" w:hAnsi="Arial" w:hint="default"/>
      </w:rPr>
    </w:lvl>
    <w:lvl w:ilvl="7" w:tplc="D076F362" w:tentative="1">
      <w:start w:val="1"/>
      <w:numFmt w:val="bullet"/>
      <w:lvlText w:val="•"/>
      <w:lvlJc w:val="left"/>
      <w:pPr>
        <w:tabs>
          <w:tab w:val="num" w:pos="5760"/>
        </w:tabs>
        <w:ind w:left="5760" w:hanging="360"/>
      </w:pPr>
      <w:rPr>
        <w:rFonts w:ascii="Arial" w:hAnsi="Arial" w:hint="default"/>
      </w:rPr>
    </w:lvl>
    <w:lvl w:ilvl="8" w:tplc="993E4C8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880A35"/>
    <w:multiLevelType w:val="hybridMultilevel"/>
    <w:tmpl w:val="6E4E1362"/>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 w15:restartNumberingAfterBreak="0">
    <w:nsid w:val="16CB0D9C"/>
    <w:multiLevelType w:val="hybridMultilevel"/>
    <w:tmpl w:val="373C7D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BEF5CC2"/>
    <w:multiLevelType w:val="hybridMultilevel"/>
    <w:tmpl w:val="A05A1598"/>
    <w:lvl w:ilvl="0" w:tplc="04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C435D14"/>
    <w:multiLevelType w:val="hybridMultilevel"/>
    <w:tmpl w:val="2DD6BAB4"/>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start w:val="1"/>
      <w:numFmt w:val="bullet"/>
      <w:lvlText w:val=""/>
      <w:lvlJc w:val="left"/>
      <w:pPr>
        <w:ind w:left="1494"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C6D4882"/>
    <w:multiLevelType w:val="hybridMultilevel"/>
    <w:tmpl w:val="8494C60E"/>
    <w:lvl w:ilvl="0" w:tplc="D6F8721E">
      <w:start w:val="2"/>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21921993"/>
    <w:multiLevelType w:val="multilevel"/>
    <w:tmpl w:val="0C4E80BA"/>
    <w:lvl w:ilvl="0">
      <w:start w:val="1"/>
      <w:numFmt w:val="decimal"/>
      <w:lvlText w:val="%1."/>
      <w:lvlJc w:val="left"/>
      <w:pPr>
        <w:ind w:left="36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5040" w:hanging="720"/>
      </w:pPr>
      <w:rPr>
        <w:rFonts w:hint="default"/>
      </w:rPr>
    </w:lvl>
    <w:lvl w:ilvl="4">
      <w:start w:val="1"/>
      <w:numFmt w:val="decimal"/>
      <w:isLgl/>
      <w:lvlText w:val="%1.%2.%3.%4.%5"/>
      <w:lvlJc w:val="left"/>
      <w:pPr>
        <w:ind w:left="6840" w:hanging="1080"/>
      </w:pPr>
      <w:rPr>
        <w:rFonts w:hint="default"/>
      </w:rPr>
    </w:lvl>
    <w:lvl w:ilvl="5">
      <w:start w:val="1"/>
      <w:numFmt w:val="decimal"/>
      <w:isLgl/>
      <w:lvlText w:val="%1.%2.%3.%4.%5.%6"/>
      <w:lvlJc w:val="left"/>
      <w:pPr>
        <w:ind w:left="8280" w:hanging="1080"/>
      </w:pPr>
      <w:rPr>
        <w:rFonts w:hint="default"/>
      </w:rPr>
    </w:lvl>
    <w:lvl w:ilvl="6">
      <w:start w:val="1"/>
      <w:numFmt w:val="decimal"/>
      <w:isLgl/>
      <w:lvlText w:val="%1.%2.%3.%4.%5.%6.%7"/>
      <w:lvlJc w:val="left"/>
      <w:pPr>
        <w:ind w:left="10080" w:hanging="1440"/>
      </w:pPr>
      <w:rPr>
        <w:rFonts w:hint="default"/>
      </w:rPr>
    </w:lvl>
    <w:lvl w:ilvl="7">
      <w:start w:val="1"/>
      <w:numFmt w:val="decimal"/>
      <w:isLgl/>
      <w:lvlText w:val="%1.%2.%3.%4.%5.%6.%7.%8"/>
      <w:lvlJc w:val="left"/>
      <w:pPr>
        <w:ind w:left="11520" w:hanging="1440"/>
      </w:pPr>
      <w:rPr>
        <w:rFonts w:hint="default"/>
      </w:rPr>
    </w:lvl>
    <w:lvl w:ilvl="8">
      <w:start w:val="1"/>
      <w:numFmt w:val="decimal"/>
      <w:isLgl/>
      <w:lvlText w:val="%1.%2.%3.%4.%5.%6.%7.%8.%9"/>
      <w:lvlJc w:val="left"/>
      <w:pPr>
        <w:ind w:left="13320" w:hanging="1800"/>
      </w:pPr>
      <w:rPr>
        <w:rFonts w:hint="default"/>
      </w:rPr>
    </w:lvl>
  </w:abstractNum>
  <w:abstractNum w:abstractNumId="10" w15:restartNumberingAfterBreak="0">
    <w:nsid w:val="27B87696"/>
    <w:multiLevelType w:val="hybridMultilevel"/>
    <w:tmpl w:val="531CB6F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1" w15:restartNumberingAfterBreak="0">
    <w:nsid w:val="33D656FA"/>
    <w:multiLevelType w:val="hybridMultilevel"/>
    <w:tmpl w:val="D9180FD2"/>
    <w:lvl w:ilvl="0" w:tplc="669013AE">
      <w:start w:val="1"/>
      <w:numFmt w:val="bullet"/>
      <w:lvlText w:val="•"/>
      <w:lvlJc w:val="left"/>
      <w:pPr>
        <w:tabs>
          <w:tab w:val="num" w:pos="720"/>
        </w:tabs>
        <w:ind w:left="720" w:hanging="360"/>
      </w:pPr>
      <w:rPr>
        <w:rFonts w:ascii="Arial" w:hAnsi="Arial" w:hint="default"/>
      </w:rPr>
    </w:lvl>
    <w:lvl w:ilvl="1" w:tplc="48A407F0" w:tentative="1">
      <w:start w:val="1"/>
      <w:numFmt w:val="bullet"/>
      <w:lvlText w:val="•"/>
      <w:lvlJc w:val="left"/>
      <w:pPr>
        <w:tabs>
          <w:tab w:val="num" w:pos="1440"/>
        </w:tabs>
        <w:ind w:left="1440" w:hanging="360"/>
      </w:pPr>
      <w:rPr>
        <w:rFonts w:ascii="Arial" w:hAnsi="Arial" w:hint="default"/>
      </w:rPr>
    </w:lvl>
    <w:lvl w:ilvl="2" w:tplc="C0EE0E7A" w:tentative="1">
      <w:start w:val="1"/>
      <w:numFmt w:val="bullet"/>
      <w:lvlText w:val="•"/>
      <w:lvlJc w:val="left"/>
      <w:pPr>
        <w:tabs>
          <w:tab w:val="num" w:pos="2160"/>
        </w:tabs>
        <w:ind w:left="2160" w:hanging="360"/>
      </w:pPr>
      <w:rPr>
        <w:rFonts w:ascii="Arial" w:hAnsi="Arial" w:hint="default"/>
      </w:rPr>
    </w:lvl>
    <w:lvl w:ilvl="3" w:tplc="C94E600C" w:tentative="1">
      <w:start w:val="1"/>
      <w:numFmt w:val="bullet"/>
      <w:lvlText w:val="•"/>
      <w:lvlJc w:val="left"/>
      <w:pPr>
        <w:tabs>
          <w:tab w:val="num" w:pos="2880"/>
        </w:tabs>
        <w:ind w:left="2880" w:hanging="360"/>
      </w:pPr>
      <w:rPr>
        <w:rFonts w:ascii="Arial" w:hAnsi="Arial" w:hint="default"/>
      </w:rPr>
    </w:lvl>
    <w:lvl w:ilvl="4" w:tplc="2D708570" w:tentative="1">
      <w:start w:val="1"/>
      <w:numFmt w:val="bullet"/>
      <w:lvlText w:val="•"/>
      <w:lvlJc w:val="left"/>
      <w:pPr>
        <w:tabs>
          <w:tab w:val="num" w:pos="3600"/>
        </w:tabs>
        <w:ind w:left="3600" w:hanging="360"/>
      </w:pPr>
      <w:rPr>
        <w:rFonts w:ascii="Arial" w:hAnsi="Arial" w:hint="default"/>
      </w:rPr>
    </w:lvl>
    <w:lvl w:ilvl="5" w:tplc="AC861FDA" w:tentative="1">
      <w:start w:val="1"/>
      <w:numFmt w:val="bullet"/>
      <w:lvlText w:val="•"/>
      <w:lvlJc w:val="left"/>
      <w:pPr>
        <w:tabs>
          <w:tab w:val="num" w:pos="4320"/>
        </w:tabs>
        <w:ind w:left="4320" w:hanging="360"/>
      </w:pPr>
      <w:rPr>
        <w:rFonts w:ascii="Arial" w:hAnsi="Arial" w:hint="default"/>
      </w:rPr>
    </w:lvl>
    <w:lvl w:ilvl="6" w:tplc="6144CD82" w:tentative="1">
      <w:start w:val="1"/>
      <w:numFmt w:val="bullet"/>
      <w:lvlText w:val="•"/>
      <w:lvlJc w:val="left"/>
      <w:pPr>
        <w:tabs>
          <w:tab w:val="num" w:pos="5040"/>
        </w:tabs>
        <w:ind w:left="5040" w:hanging="360"/>
      </w:pPr>
      <w:rPr>
        <w:rFonts w:ascii="Arial" w:hAnsi="Arial" w:hint="default"/>
      </w:rPr>
    </w:lvl>
    <w:lvl w:ilvl="7" w:tplc="9DF40B1A" w:tentative="1">
      <w:start w:val="1"/>
      <w:numFmt w:val="bullet"/>
      <w:lvlText w:val="•"/>
      <w:lvlJc w:val="left"/>
      <w:pPr>
        <w:tabs>
          <w:tab w:val="num" w:pos="5760"/>
        </w:tabs>
        <w:ind w:left="5760" w:hanging="360"/>
      </w:pPr>
      <w:rPr>
        <w:rFonts w:ascii="Arial" w:hAnsi="Arial" w:hint="default"/>
      </w:rPr>
    </w:lvl>
    <w:lvl w:ilvl="8" w:tplc="57ACE45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3FE45E4"/>
    <w:multiLevelType w:val="hybridMultilevel"/>
    <w:tmpl w:val="15CE038C"/>
    <w:lvl w:ilvl="0" w:tplc="8FCAB818">
      <w:start w:val="1"/>
      <w:numFmt w:val="decimal"/>
      <w:lvlText w:val="%1."/>
      <w:lvlJc w:val="left"/>
      <w:pPr>
        <w:ind w:left="447" w:hanging="225"/>
        <w:jc w:val="right"/>
      </w:pPr>
      <w:rPr>
        <w:rFonts w:hint="default"/>
        <w:b/>
        <w:bCs/>
        <w:spacing w:val="0"/>
        <w:w w:val="102"/>
      </w:rPr>
    </w:lvl>
    <w:lvl w:ilvl="1" w:tplc="E2BAB800">
      <w:numFmt w:val="bullet"/>
      <w:lvlText w:val="o"/>
      <w:lvlJc w:val="left"/>
      <w:pPr>
        <w:ind w:left="1170" w:hanging="360"/>
      </w:pPr>
      <w:rPr>
        <w:rFonts w:ascii="Courier New" w:eastAsia="Courier New" w:hAnsi="Courier New" w:cs="Courier New" w:hint="default"/>
        <w:w w:val="102"/>
        <w:sz w:val="22"/>
        <w:szCs w:val="22"/>
      </w:rPr>
    </w:lvl>
    <w:lvl w:ilvl="2" w:tplc="89EA4C28">
      <w:numFmt w:val="bullet"/>
      <w:lvlText w:val="•"/>
      <w:lvlJc w:val="left"/>
      <w:pPr>
        <w:ind w:left="2335" w:hanging="360"/>
      </w:pPr>
      <w:rPr>
        <w:rFonts w:hint="default"/>
      </w:rPr>
    </w:lvl>
    <w:lvl w:ilvl="3" w:tplc="24E27F1E">
      <w:numFmt w:val="bullet"/>
      <w:lvlText w:val="•"/>
      <w:lvlJc w:val="left"/>
      <w:pPr>
        <w:ind w:left="3271" w:hanging="360"/>
      </w:pPr>
      <w:rPr>
        <w:rFonts w:hint="default"/>
      </w:rPr>
    </w:lvl>
    <w:lvl w:ilvl="4" w:tplc="13643C40">
      <w:numFmt w:val="bullet"/>
      <w:lvlText w:val="•"/>
      <w:lvlJc w:val="left"/>
      <w:pPr>
        <w:ind w:left="4206" w:hanging="360"/>
      </w:pPr>
      <w:rPr>
        <w:rFonts w:hint="default"/>
      </w:rPr>
    </w:lvl>
    <w:lvl w:ilvl="5" w:tplc="D7BA8306">
      <w:numFmt w:val="bullet"/>
      <w:lvlText w:val="•"/>
      <w:lvlJc w:val="left"/>
      <w:pPr>
        <w:ind w:left="5142" w:hanging="360"/>
      </w:pPr>
      <w:rPr>
        <w:rFonts w:hint="default"/>
      </w:rPr>
    </w:lvl>
    <w:lvl w:ilvl="6" w:tplc="0C8EEDDA">
      <w:numFmt w:val="bullet"/>
      <w:lvlText w:val="•"/>
      <w:lvlJc w:val="left"/>
      <w:pPr>
        <w:ind w:left="6077" w:hanging="360"/>
      </w:pPr>
      <w:rPr>
        <w:rFonts w:hint="default"/>
      </w:rPr>
    </w:lvl>
    <w:lvl w:ilvl="7" w:tplc="7D884C96">
      <w:numFmt w:val="bullet"/>
      <w:lvlText w:val="•"/>
      <w:lvlJc w:val="left"/>
      <w:pPr>
        <w:ind w:left="7013" w:hanging="360"/>
      </w:pPr>
      <w:rPr>
        <w:rFonts w:hint="default"/>
      </w:rPr>
    </w:lvl>
    <w:lvl w:ilvl="8" w:tplc="9048A478">
      <w:numFmt w:val="bullet"/>
      <w:lvlText w:val="•"/>
      <w:lvlJc w:val="left"/>
      <w:pPr>
        <w:ind w:left="7948" w:hanging="360"/>
      </w:pPr>
      <w:rPr>
        <w:rFonts w:hint="default"/>
      </w:rPr>
    </w:lvl>
  </w:abstractNum>
  <w:abstractNum w:abstractNumId="13" w15:restartNumberingAfterBreak="0">
    <w:nsid w:val="3569408E"/>
    <w:multiLevelType w:val="hybridMultilevel"/>
    <w:tmpl w:val="17A0DC7E"/>
    <w:lvl w:ilvl="0" w:tplc="0A9E9180">
      <w:start w:val="1"/>
      <w:numFmt w:val="decimal"/>
      <w:lvlText w:val="2.%1."/>
      <w:lvlJc w:val="left"/>
      <w:pPr>
        <w:ind w:left="1800" w:hanging="360"/>
      </w:pPr>
      <w:rPr>
        <w:rFonts w:hint="default"/>
        <w:b/>
        <w:bCs/>
      </w:rPr>
    </w:lvl>
    <w:lvl w:ilvl="1" w:tplc="A4A6E67E">
      <w:start w:val="1"/>
      <w:numFmt w:val="decimal"/>
      <w:lvlText w:val="2.1.%2."/>
      <w:lvlJc w:val="left"/>
      <w:pPr>
        <w:ind w:left="2520" w:hanging="360"/>
      </w:pPr>
      <w:rPr>
        <w:rFonts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9DC5E56"/>
    <w:multiLevelType w:val="hybridMultilevel"/>
    <w:tmpl w:val="BF7A53BC"/>
    <w:lvl w:ilvl="0" w:tplc="40090001">
      <w:start w:val="1"/>
      <w:numFmt w:val="bullet"/>
      <w:lvlText w:val=""/>
      <w:lvlJc w:val="left"/>
      <w:pPr>
        <w:ind w:left="2570" w:hanging="360"/>
      </w:pPr>
      <w:rPr>
        <w:rFonts w:ascii="Symbol" w:hAnsi="Symbol"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15" w15:restartNumberingAfterBreak="0">
    <w:nsid w:val="3B4B62BF"/>
    <w:multiLevelType w:val="hybridMultilevel"/>
    <w:tmpl w:val="FD30D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E87FDD"/>
    <w:multiLevelType w:val="hybridMultilevel"/>
    <w:tmpl w:val="29ECB7B4"/>
    <w:lvl w:ilvl="0" w:tplc="2AAA235C">
      <w:start w:val="1"/>
      <w:numFmt w:val="bullet"/>
      <w:lvlText w:val="•"/>
      <w:lvlJc w:val="left"/>
      <w:pPr>
        <w:tabs>
          <w:tab w:val="num" w:pos="720"/>
        </w:tabs>
        <w:ind w:left="720" w:hanging="360"/>
      </w:pPr>
      <w:rPr>
        <w:rFonts w:ascii="Arial" w:hAnsi="Arial" w:hint="default"/>
      </w:rPr>
    </w:lvl>
    <w:lvl w:ilvl="1" w:tplc="D8AAA962" w:tentative="1">
      <w:start w:val="1"/>
      <w:numFmt w:val="bullet"/>
      <w:lvlText w:val="•"/>
      <w:lvlJc w:val="left"/>
      <w:pPr>
        <w:tabs>
          <w:tab w:val="num" w:pos="1440"/>
        </w:tabs>
        <w:ind w:left="1440" w:hanging="360"/>
      </w:pPr>
      <w:rPr>
        <w:rFonts w:ascii="Arial" w:hAnsi="Arial" w:hint="default"/>
      </w:rPr>
    </w:lvl>
    <w:lvl w:ilvl="2" w:tplc="BBD20084" w:tentative="1">
      <w:start w:val="1"/>
      <w:numFmt w:val="bullet"/>
      <w:lvlText w:val="•"/>
      <w:lvlJc w:val="left"/>
      <w:pPr>
        <w:tabs>
          <w:tab w:val="num" w:pos="2160"/>
        </w:tabs>
        <w:ind w:left="2160" w:hanging="360"/>
      </w:pPr>
      <w:rPr>
        <w:rFonts w:ascii="Arial" w:hAnsi="Arial" w:hint="default"/>
      </w:rPr>
    </w:lvl>
    <w:lvl w:ilvl="3" w:tplc="338266E0" w:tentative="1">
      <w:start w:val="1"/>
      <w:numFmt w:val="bullet"/>
      <w:lvlText w:val="•"/>
      <w:lvlJc w:val="left"/>
      <w:pPr>
        <w:tabs>
          <w:tab w:val="num" w:pos="2880"/>
        </w:tabs>
        <w:ind w:left="2880" w:hanging="360"/>
      </w:pPr>
      <w:rPr>
        <w:rFonts w:ascii="Arial" w:hAnsi="Arial" w:hint="default"/>
      </w:rPr>
    </w:lvl>
    <w:lvl w:ilvl="4" w:tplc="2678389C" w:tentative="1">
      <w:start w:val="1"/>
      <w:numFmt w:val="bullet"/>
      <w:lvlText w:val="•"/>
      <w:lvlJc w:val="left"/>
      <w:pPr>
        <w:tabs>
          <w:tab w:val="num" w:pos="3600"/>
        </w:tabs>
        <w:ind w:left="3600" w:hanging="360"/>
      </w:pPr>
      <w:rPr>
        <w:rFonts w:ascii="Arial" w:hAnsi="Arial" w:hint="default"/>
      </w:rPr>
    </w:lvl>
    <w:lvl w:ilvl="5" w:tplc="260AA99C" w:tentative="1">
      <w:start w:val="1"/>
      <w:numFmt w:val="bullet"/>
      <w:lvlText w:val="•"/>
      <w:lvlJc w:val="left"/>
      <w:pPr>
        <w:tabs>
          <w:tab w:val="num" w:pos="4320"/>
        </w:tabs>
        <w:ind w:left="4320" w:hanging="360"/>
      </w:pPr>
      <w:rPr>
        <w:rFonts w:ascii="Arial" w:hAnsi="Arial" w:hint="default"/>
      </w:rPr>
    </w:lvl>
    <w:lvl w:ilvl="6" w:tplc="31167862" w:tentative="1">
      <w:start w:val="1"/>
      <w:numFmt w:val="bullet"/>
      <w:lvlText w:val="•"/>
      <w:lvlJc w:val="left"/>
      <w:pPr>
        <w:tabs>
          <w:tab w:val="num" w:pos="5040"/>
        </w:tabs>
        <w:ind w:left="5040" w:hanging="360"/>
      </w:pPr>
      <w:rPr>
        <w:rFonts w:ascii="Arial" w:hAnsi="Arial" w:hint="default"/>
      </w:rPr>
    </w:lvl>
    <w:lvl w:ilvl="7" w:tplc="C03445D4" w:tentative="1">
      <w:start w:val="1"/>
      <w:numFmt w:val="bullet"/>
      <w:lvlText w:val="•"/>
      <w:lvlJc w:val="left"/>
      <w:pPr>
        <w:tabs>
          <w:tab w:val="num" w:pos="5760"/>
        </w:tabs>
        <w:ind w:left="5760" w:hanging="360"/>
      </w:pPr>
      <w:rPr>
        <w:rFonts w:ascii="Arial" w:hAnsi="Arial" w:hint="default"/>
      </w:rPr>
    </w:lvl>
    <w:lvl w:ilvl="8" w:tplc="5EC64D7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F892880"/>
    <w:multiLevelType w:val="hybridMultilevel"/>
    <w:tmpl w:val="F1087A36"/>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40090001">
      <w:start w:val="1"/>
      <w:numFmt w:val="bullet"/>
      <w:lvlText w:val=""/>
      <w:lvlJc w:val="left"/>
      <w:pPr>
        <w:ind w:left="2160"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15B7C3F"/>
    <w:multiLevelType w:val="hybridMultilevel"/>
    <w:tmpl w:val="B0540C9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3B77AEA"/>
    <w:multiLevelType w:val="hybridMultilevel"/>
    <w:tmpl w:val="61F0CAD2"/>
    <w:lvl w:ilvl="0" w:tplc="EF529E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498F35F6"/>
    <w:multiLevelType w:val="hybridMultilevel"/>
    <w:tmpl w:val="75BC507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start w:val="1"/>
      <w:numFmt w:val="bullet"/>
      <w:lvlText w:val=""/>
      <w:lvlJc w:val="left"/>
      <w:pPr>
        <w:ind w:left="1494"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4CBA354B"/>
    <w:multiLevelType w:val="hybridMultilevel"/>
    <w:tmpl w:val="6FB6FD12"/>
    <w:lvl w:ilvl="0" w:tplc="2790170E">
      <w:start w:val="1"/>
      <w:numFmt w:val="bullet"/>
      <w:lvlText w:val="•"/>
      <w:lvlJc w:val="left"/>
      <w:pPr>
        <w:tabs>
          <w:tab w:val="num" w:pos="720"/>
        </w:tabs>
        <w:ind w:left="720" w:hanging="360"/>
      </w:pPr>
      <w:rPr>
        <w:rFonts w:ascii="Arial" w:hAnsi="Arial" w:hint="default"/>
      </w:rPr>
    </w:lvl>
    <w:lvl w:ilvl="1" w:tplc="B29CB6B8" w:tentative="1">
      <w:start w:val="1"/>
      <w:numFmt w:val="bullet"/>
      <w:lvlText w:val="•"/>
      <w:lvlJc w:val="left"/>
      <w:pPr>
        <w:tabs>
          <w:tab w:val="num" w:pos="1440"/>
        </w:tabs>
        <w:ind w:left="1440" w:hanging="360"/>
      </w:pPr>
      <w:rPr>
        <w:rFonts w:ascii="Arial" w:hAnsi="Arial" w:hint="default"/>
      </w:rPr>
    </w:lvl>
    <w:lvl w:ilvl="2" w:tplc="43E411BC" w:tentative="1">
      <w:start w:val="1"/>
      <w:numFmt w:val="bullet"/>
      <w:lvlText w:val="•"/>
      <w:lvlJc w:val="left"/>
      <w:pPr>
        <w:tabs>
          <w:tab w:val="num" w:pos="2160"/>
        </w:tabs>
        <w:ind w:left="2160" w:hanging="360"/>
      </w:pPr>
      <w:rPr>
        <w:rFonts w:ascii="Arial" w:hAnsi="Arial" w:hint="default"/>
      </w:rPr>
    </w:lvl>
    <w:lvl w:ilvl="3" w:tplc="E00CC100" w:tentative="1">
      <w:start w:val="1"/>
      <w:numFmt w:val="bullet"/>
      <w:lvlText w:val="•"/>
      <w:lvlJc w:val="left"/>
      <w:pPr>
        <w:tabs>
          <w:tab w:val="num" w:pos="2880"/>
        </w:tabs>
        <w:ind w:left="2880" w:hanging="360"/>
      </w:pPr>
      <w:rPr>
        <w:rFonts w:ascii="Arial" w:hAnsi="Arial" w:hint="default"/>
      </w:rPr>
    </w:lvl>
    <w:lvl w:ilvl="4" w:tplc="BF606800" w:tentative="1">
      <w:start w:val="1"/>
      <w:numFmt w:val="bullet"/>
      <w:lvlText w:val="•"/>
      <w:lvlJc w:val="left"/>
      <w:pPr>
        <w:tabs>
          <w:tab w:val="num" w:pos="3600"/>
        </w:tabs>
        <w:ind w:left="3600" w:hanging="360"/>
      </w:pPr>
      <w:rPr>
        <w:rFonts w:ascii="Arial" w:hAnsi="Arial" w:hint="default"/>
      </w:rPr>
    </w:lvl>
    <w:lvl w:ilvl="5" w:tplc="2D2EB45E" w:tentative="1">
      <w:start w:val="1"/>
      <w:numFmt w:val="bullet"/>
      <w:lvlText w:val="•"/>
      <w:lvlJc w:val="left"/>
      <w:pPr>
        <w:tabs>
          <w:tab w:val="num" w:pos="4320"/>
        </w:tabs>
        <w:ind w:left="4320" w:hanging="360"/>
      </w:pPr>
      <w:rPr>
        <w:rFonts w:ascii="Arial" w:hAnsi="Arial" w:hint="default"/>
      </w:rPr>
    </w:lvl>
    <w:lvl w:ilvl="6" w:tplc="01CAEBFC" w:tentative="1">
      <w:start w:val="1"/>
      <w:numFmt w:val="bullet"/>
      <w:lvlText w:val="•"/>
      <w:lvlJc w:val="left"/>
      <w:pPr>
        <w:tabs>
          <w:tab w:val="num" w:pos="5040"/>
        </w:tabs>
        <w:ind w:left="5040" w:hanging="360"/>
      </w:pPr>
      <w:rPr>
        <w:rFonts w:ascii="Arial" w:hAnsi="Arial" w:hint="default"/>
      </w:rPr>
    </w:lvl>
    <w:lvl w:ilvl="7" w:tplc="C8BA1488" w:tentative="1">
      <w:start w:val="1"/>
      <w:numFmt w:val="bullet"/>
      <w:lvlText w:val="•"/>
      <w:lvlJc w:val="left"/>
      <w:pPr>
        <w:tabs>
          <w:tab w:val="num" w:pos="5760"/>
        </w:tabs>
        <w:ind w:left="5760" w:hanging="360"/>
      </w:pPr>
      <w:rPr>
        <w:rFonts w:ascii="Arial" w:hAnsi="Arial" w:hint="default"/>
      </w:rPr>
    </w:lvl>
    <w:lvl w:ilvl="8" w:tplc="1AD4BF6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DAC09FC"/>
    <w:multiLevelType w:val="hybridMultilevel"/>
    <w:tmpl w:val="7C427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E7B0E46"/>
    <w:multiLevelType w:val="hybridMultilevel"/>
    <w:tmpl w:val="7EB09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C935D2"/>
    <w:multiLevelType w:val="hybridMultilevel"/>
    <w:tmpl w:val="F5B242A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5" w15:restartNumberingAfterBreak="0">
    <w:nsid w:val="4F0A0682"/>
    <w:multiLevelType w:val="hybridMultilevel"/>
    <w:tmpl w:val="93D4BCAA"/>
    <w:lvl w:ilvl="0" w:tplc="45DEA1C8">
      <w:start w:val="1"/>
      <w:numFmt w:val="bullet"/>
      <w:lvlText w:val="•"/>
      <w:lvlJc w:val="left"/>
      <w:pPr>
        <w:tabs>
          <w:tab w:val="num" w:pos="720"/>
        </w:tabs>
        <w:ind w:left="720" w:hanging="360"/>
      </w:pPr>
      <w:rPr>
        <w:rFonts w:ascii="Arial" w:hAnsi="Arial" w:hint="default"/>
      </w:rPr>
    </w:lvl>
    <w:lvl w:ilvl="1" w:tplc="1FDE0FC4" w:tentative="1">
      <w:start w:val="1"/>
      <w:numFmt w:val="bullet"/>
      <w:lvlText w:val="•"/>
      <w:lvlJc w:val="left"/>
      <w:pPr>
        <w:tabs>
          <w:tab w:val="num" w:pos="1440"/>
        </w:tabs>
        <w:ind w:left="1440" w:hanging="360"/>
      </w:pPr>
      <w:rPr>
        <w:rFonts w:ascii="Arial" w:hAnsi="Arial" w:hint="default"/>
      </w:rPr>
    </w:lvl>
    <w:lvl w:ilvl="2" w:tplc="309E6CFA" w:tentative="1">
      <w:start w:val="1"/>
      <w:numFmt w:val="bullet"/>
      <w:lvlText w:val="•"/>
      <w:lvlJc w:val="left"/>
      <w:pPr>
        <w:tabs>
          <w:tab w:val="num" w:pos="2160"/>
        </w:tabs>
        <w:ind w:left="2160" w:hanging="360"/>
      </w:pPr>
      <w:rPr>
        <w:rFonts w:ascii="Arial" w:hAnsi="Arial" w:hint="default"/>
      </w:rPr>
    </w:lvl>
    <w:lvl w:ilvl="3" w:tplc="4170EA7C" w:tentative="1">
      <w:start w:val="1"/>
      <w:numFmt w:val="bullet"/>
      <w:lvlText w:val="•"/>
      <w:lvlJc w:val="left"/>
      <w:pPr>
        <w:tabs>
          <w:tab w:val="num" w:pos="2880"/>
        </w:tabs>
        <w:ind w:left="2880" w:hanging="360"/>
      </w:pPr>
      <w:rPr>
        <w:rFonts w:ascii="Arial" w:hAnsi="Arial" w:hint="default"/>
      </w:rPr>
    </w:lvl>
    <w:lvl w:ilvl="4" w:tplc="321260A2" w:tentative="1">
      <w:start w:val="1"/>
      <w:numFmt w:val="bullet"/>
      <w:lvlText w:val="•"/>
      <w:lvlJc w:val="left"/>
      <w:pPr>
        <w:tabs>
          <w:tab w:val="num" w:pos="3600"/>
        </w:tabs>
        <w:ind w:left="3600" w:hanging="360"/>
      </w:pPr>
      <w:rPr>
        <w:rFonts w:ascii="Arial" w:hAnsi="Arial" w:hint="default"/>
      </w:rPr>
    </w:lvl>
    <w:lvl w:ilvl="5" w:tplc="B9185E40" w:tentative="1">
      <w:start w:val="1"/>
      <w:numFmt w:val="bullet"/>
      <w:lvlText w:val="•"/>
      <w:lvlJc w:val="left"/>
      <w:pPr>
        <w:tabs>
          <w:tab w:val="num" w:pos="4320"/>
        </w:tabs>
        <w:ind w:left="4320" w:hanging="360"/>
      </w:pPr>
      <w:rPr>
        <w:rFonts w:ascii="Arial" w:hAnsi="Arial" w:hint="default"/>
      </w:rPr>
    </w:lvl>
    <w:lvl w:ilvl="6" w:tplc="450AE3D6" w:tentative="1">
      <w:start w:val="1"/>
      <w:numFmt w:val="bullet"/>
      <w:lvlText w:val="•"/>
      <w:lvlJc w:val="left"/>
      <w:pPr>
        <w:tabs>
          <w:tab w:val="num" w:pos="5040"/>
        </w:tabs>
        <w:ind w:left="5040" w:hanging="360"/>
      </w:pPr>
      <w:rPr>
        <w:rFonts w:ascii="Arial" w:hAnsi="Arial" w:hint="default"/>
      </w:rPr>
    </w:lvl>
    <w:lvl w:ilvl="7" w:tplc="37C25B60" w:tentative="1">
      <w:start w:val="1"/>
      <w:numFmt w:val="bullet"/>
      <w:lvlText w:val="•"/>
      <w:lvlJc w:val="left"/>
      <w:pPr>
        <w:tabs>
          <w:tab w:val="num" w:pos="5760"/>
        </w:tabs>
        <w:ind w:left="5760" w:hanging="360"/>
      </w:pPr>
      <w:rPr>
        <w:rFonts w:ascii="Arial" w:hAnsi="Arial" w:hint="default"/>
      </w:rPr>
    </w:lvl>
    <w:lvl w:ilvl="8" w:tplc="05CCC8D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FDE42AC"/>
    <w:multiLevelType w:val="hybridMultilevel"/>
    <w:tmpl w:val="57EE9716"/>
    <w:lvl w:ilvl="0" w:tplc="6F0C8096">
      <w:start w:val="3"/>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F41236"/>
    <w:multiLevelType w:val="hybridMultilevel"/>
    <w:tmpl w:val="D61A59BE"/>
    <w:lvl w:ilvl="0" w:tplc="513CD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0713695"/>
    <w:multiLevelType w:val="hybridMultilevel"/>
    <w:tmpl w:val="4EB03ECC"/>
    <w:lvl w:ilvl="0" w:tplc="59BAB1C2">
      <w:start w:val="1"/>
      <w:numFmt w:val="decimal"/>
      <w:lvlText w:val="2.2.%1."/>
      <w:lvlJc w:val="left"/>
      <w:pPr>
        <w:ind w:left="6120" w:hanging="360"/>
      </w:pPr>
      <w:rPr>
        <w:rFonts w:hint="default"/>
        <w:b w:val="0"/>
        <w:bCs w:val="0"/>
      </w:rPr>
    </w:lvl>
    <w:lvl w:ilvl="1" w:tplc="350A4540">
      <w:start w:val="1"/>
      <w:numFmt w:val="decimal"/>
      <w:lvlText w:val="2.%2."/>
      <w:lvlJc w:val="left"/>
      <w:pPr>
        <w:ind w:left="1440" w:hanging="360"/>
      </w:pPr>
      <w:rPr>
        <w:rFonts w:hint="default"/>
      </w:rPr>
    </w:lvl>
    <w:lvl w:ilvl="2" w:tplc="40090001">
      <w:start w:val="1"/>
      <w:numFmt w:val="bullet"/>
      <w:lvlText w:val=""/>
      <w:lvlJc w:val="left"/>
      <w:pPr>
        <w:ind w:left="2873" w:hanging="180"/>
      </w:pPr>
      <w:rPr>
        <w:rFonts w:ascii="Symbol" w:hAnsi="Symbol"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7C86200"/>
    <w:multiLevelType w:val="hybridMultilevel"/>
    <w:tmpl w:val="A51468D8"/>
    <w:lvl w:ilvl="0" w:tplc="04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0" w15:restartNumberingAfterBreak="0">
    <w:nsid w:val="59E56C06"/>
    <w:multiLevelType w:val="hybridMultilevel"/>
    <w:tmpl w:val="E46A7322"/>
    <w:lvl w:ilvl="0" w:tplc="0888B00E">
      <w:start w:val="1"/>
      <w:numFmt w:val="decimal"/>
      <w:lvlText w:val="2.4.%1."/>
      <w:lvlJc w:val="left"/>
      <w:pPr>
        <w:ind w:left="2344" w:hanging="360"/>
      </w:pPr>
      <w:rPr>
        <w:rFonts w:hint="default"/>
        <w:b w:val="0"/>
        <w:bCs w:val="0"/>
      </w:rPr>
    </w:lvl>
    <w:lvl w:ilvl="1" w:tplc="40090019" w:tentative="1">
      <w:start w:val="1"/>
      <w:numFmt w:val="lowerLetter"/>
      <w:lvlText w:val="%2."/>
      <w:lvlJc w:val="left"/>
      <w:pPr>
        <w:ind w:left="3064" w:hanging="360"/>
      </w:pPr>
    </w:lvl>
    <w:lvl w:ilvl="2" w:tplc="4009001B" w:tentative="1">
      <w:start w:val="1"/>
      <w:numFmt w:val="lowerRoman"/>
      <w:lvlText w:val="%3."/>
      <w:lvlJc w:val="right"/>
      <w:pPr>
        <w:ind w:left="3784" w:hanging="180"/>
      </w:pPr>
    </w:lvl>
    <w:lvl w:ilvl="3" w:tplc="4009000F" w:tentative="1">
      <w:start w:val="1"/>
      <w:numFmt w:val="decimal"/>
      <w:lvlText w:val="%4."/>
      <w:lvlJc w:val="left"/>
      <w:pPr>
        <w:ind w:left="4504" w:hanging="360"/>
      </w:pPr>
    </w:lvl>
    <w:lvl w:ilvl="4" w:tplc="40090019" w:tentative="1">
      <w:start w:val="1"/>
      <w:numFmt w:val="lowerLetter"/>
      <w:lvlText w:val="%5."/>
      <w:lvlJc w:val="left"/>
      <w:pPr>
        <w:ind w:left="5224" w:hanging="360"/>
      </w:pPr>
    </w:lvl>
    <w:lvl w:ilvl="5" w:tplc="4009001B" w:tentative="1">
      <w:start w:val="1"/>
      <w:numFmt w:val="lowerRoman"/>
      <w:lvlText w:val="%6."/>
      <w:lvlJc w:val="right"/>
      <w:pPr>
        <w:ind w:left="5944" w:hanging="180"/>
      </w:pPr>
    </w:lvl>
    <w:lvl w:ilvl="6" w:tplc="4009000F" w:tentative="1">
      <w:start w:val="1"/>
      <w:numFmt w:val="decimal"/>
      <w:lvlText w:val="%7."/>
      <w:lvlJc w:val="left"/>
      <w:pPr>
        <w:ind w:left="6664" w:hanging="360"/>
      </w:pPr>
    </w:lvl>
    <w:lvl w:ilvl="7" w:tplc="40090019" w:tentative="1">
      <w:start w:val="1"/>
      <w:numFmt w:val="lowerLetter"/>
      <w:lvlText w:val="%8."/>
      <w:lvlJc w:val="left"/>
      <w:pPr>
        <w:ind w:left="7384" w:hanging="360"/>
      </w:pPr>
    </w:lvl>
    <w:lvl w:ilvl="8" w:tplc="4009001B" w:tentative="1">
      <w:start w:val="1"/>
      <w:numFmt w:val="lowerRoman"/>
      <w:lvlText w:val="%9."/>
      <w:lvlJc w:val="right"/>
      <w:pPr>
        <w:ind w:left="8104" w:hanging="180"/>
      </w:pPr>
    </w:lvl>
  </w:abstractNum>
  <w:abstractNum w:abstractNumId="31" w15:restartNumberingAfterBreak="0">
    <w:nsid w:val="5B8C4B01"/>
    <w:multiLevelType w:val="hybridMultilevel"/>
    <w:tmpl w:val="5CACACE4"/>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2" w15:restartNumberingAfterBreak="0">
    <w:nsid w:val="5F18757F"/>
    <w:multiLevelType w:val="hybridMultilevel"/>
    <w:tmpl w:val="BAD6308C"/>
    <w:lvl w:ilvl="0" w:tplc="A4A6E67E">
      <w:start w:val="1"/>
      <w:numFmt w:val="decimal"/>
      <w:lvlText w:val="2.1.%1."/>
      <w:lvlJc w:val="left"/>
      <w:pPr>
        <w:ind w:left="2570" w:hanging="360"/>
      </w:pPr>
      <w:rPr>
        <w:rFonts w:hint="default"/>
        <w:b w:val="0"/>
        <w:bCs w:val="0"/>
      </w:rPr>
    </w:lvl>
    <w:lvl w:ilvl="1" w:tplc="40090019" w:tentative="1">
      <w:start w:val="1"/>
      <w:numFmt w:val="lowerLetter"/>
      <w:lvlText w:val="%2."/>
      <w:lvlJc w:val="left"/>
      <w:pPr>
        <w:ind w:left="3290" w:hanging="360"/>
      </w:pPr>
    </w:lvl>
    <w:lvl w:ilvl="2" w:tplc="4009001B" w:tentative="1">
      <w:start w:val="1"/>
      <w:numFmt w:val="lowerRoman"/>
      <w:lvlText w:val="%3."/>
      <w:lvlJc w:val="right"/>
      <w:pPr>
        <w:ind w:left="4010" w:hanging="180"/>
      </w:pPr>
    </w:lvl>
    <w:lvl w:ilvl="3" w:tplc="4009000F" w:tentative="1">
      <w:start w:val="1"/>
      <w:numFmt w:val="decimal"/>
      <w:lvlText w:val="%4."/>
      <w:lvlJc w:val="left"/>
      <w:pPr>
        <w:ind w:left="4730" w:hanging="360"/>
      </w:pPr>
    </w:lvl>
    <w:lvl w:ilvl="4" w:tplc="40090019" w:tentative="1">
      <w:start w:val="1"/>
      <w:numFmt w:val="lowerLetter"/>
      <w:lvlText w:val="%5."/>
      <w:lvlJc w:val="left"/>
      <w:pPr>
        <w:ind w:left="5450" w:hanging="360"/>
      </w:pPr>
    </w:lvl>
    <w:lvl w:ilvl="5" w:tplc="4009001B" w:tentative="1">
      <w:start w:val="1"/>
      <w:numFmt w:val="lowerRoman"/>
      <w:lvlText w:val="%6."/>
      <w:lvlJc w:val="right"/>
      <w:pPr>
        <w:ind w:left="6170" w:hanging="180"/>
      </w:pPr>
    </w:lvl>
    <w:lvl w:ilvl="6" w:tplc="4009000F" w:tentative="1">
      <w:start w:val="1"/>
      <w:numFmt w:val="decimal"/>
      <w:lvlText w:val="%7."/>
      <w:lvlJc w:val="left"/>
      <w:pPr>
        <w:ind w:left="6890" w:hanging="360"/>
      </w:pPr>
    </w:lvl>
    <w:lvl w:ilvl="7" w:tplc="40090019" w:tentative="1">
      <w:start w:val="1"/>
      <w:numFmt w:val="lowerLetter"/>
      <w:lvlText w:val="%8."/>
      <w:lvlJc w:val="left"/>
      <w:pPr>
        <w:ind w:left="7610" w:hanging="360"/>
      </w:pPr>
    </w:lvl>
    <w:lvl w:ilvl="8" w:tplc="4009001B" w:tentative="1">
      <w:start w:val="1"/>
      <w:numFmt w:val="lowerRoman"/>
      <w:lvlText w:val="%9."/>
      <w:lvlJc w:val="right"/>
      <w:pPr>
        <w:ind w:left="8330" w:hanging="180"/>
      </w:pPr>
    </w:lvl>
  </w:abstractNum>
  <w:abstractNum w:abstractNumId="33" w15:restartNumberingAfterBreak="0">
    <w:nsid w:val="62AE72D3"/>
    <w:multiLevelType w:val="hybridMultilevel"/>
    <w:tmpl w:val="2BC0D5C0"/>
    <w:lvl w:ilvl="0" w:tplc="205E0F9C">
      <w:start w:val="1"/>
      <w:numFmt w:val="decimal"/>
      <w:lvlText w:val="2.4.%1."/>
      <w:lvlJc w:val="left"/>
      <w:pPr>
        <w:ind w:left="6665"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B1BAB956">
      <w:start w:val="1"/>
      <w:numFmt w:val="decimal"/>
      <w:lvlText w:val="2.4.%4."/>
      <w:lvlJc w:val="left"/>
      <w:pPr>
        <w:ind w:left="2345" w:hanging="360"/>
      </w:pPr>
      <w:rPr>
        <w:rFonts w:hint="default"/>
        <w:b w:val="0"/>
        <w:bCs w:val="0"/>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154A44"/>
    <w:multiLevelType w:val="hybridMultilevel"/>
    <w:tmpl w:val="A16E9F26"/>
    <w:lvl w:ilvl="0" w:tplc="04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5" w15:restartNumberingAfterBreak="0">
    <w:nsid w:val="65180BC6"/>
    <w:multiLevelType w:val="hybridMultilevel"/>
    <w:tmpl w:val="D3365A1E"/>
    <w:lvl w:ilvl="0" w:tplc="0A9E9180">
      <w:start w:val="1"/>
      <w:numFmt w:val="decimal"/>
      <w:lvlText w:val="2.%1."/>
      <w:lvlJc w:val="left"/>
      <w:pPr>
        <w:ind w:left="1800" w:hanging="360"/>
      </w:pPr>
      <w:rPr>
        <w:rFonts w:hint="default"/>
        <w:b/>
        <w:bCs/>
      </w:rPr>
    </w:lvl>
    <w:lvl w:ilvl="1" w:tplc="40090001">
      <w:start w:val="1"/>
      <w:numFmt w:val="bullet"/>
      <w:lvlText w:val=""/>
      <w:lvlJc w:val="left"/>
      <w:pPr>
        <w:ind w:left="2520" w:hanging="360"/>
      </w:pPr>
      <w:rPr>
        <w:rFonts w:ascii="Symbol" w:hAnsi="Symbol" w:hint="default"/>
        <w:b w:val="0"/>
        <w:bCs w:val="0"/>
      </w:rPr>
    </w:lvl>
    <w:lvl w:ilvl="2" w:tplc="4009001B">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6" w15:restartNumberingAfterBreak="0">
    <w:nsid w:val="6B7C4310"/>
    <w:multiLevelType w:val="hybridMultilevel"/>
    <w:tmpl w:val="15248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B34D7B"/>
    <w:multiLevelType w:val="hybridMultilevel"/>
    <w:tmpl w:val="5F721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E50A69"/>
    <w:multiLevelType w:val="hybridMultilevel"/>
    <w:tmpl w:val="0EC296C8"/>
    <w:lvl w:ilvl="0" w:tplc="2368AE9C">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7FA65F3B"/>
    <w:multiLevelType w:val="hybridMultilevel"/>
    <w:tmpl w:val="D4A2E860"/>
    <w:lvl w:ilvl="0" w:tplc="BD66A282">
      <w:start w:val="1"/>
      <w:numFmt w:val="decimal"/>
      <w:lvlText w:val="2.3.%1."/>
      <w:lvlJc w:val="left"/>
      <w:pPr>
        <w:ind w:left="2520" w:hanging="360"/>
      </w:pPr>
      <w:rPr>
        <w:rFonts w:hint="default"/>
      </w:rPr>
    </w:lvl>
    <w:lvl w:ilvl="1" w:tplc="40090019">
      <w:start w:val="1"/>
      <w:numFmt w:val="lowerLetter"/>
      <w:lvlText w:val="%2."/>
      <w:lvlJc w:val="left"/>
      <w:pPr>
        <w:ind w:left="1440" w:hanging="360"/>
      </w:pPr>
    </w:lvl>
    <w:lvl w:ilvl="2" w:tplc="778A8456">
      <w:start w:val="1"/>
      <w:numFmt w:val="decimal"/>
      <w:lvlText w:val="2.3.%3."/>
      <w:lvlJc w:val="left"/>
      <w:pPr>
        <w:ind w:left="2160" w:hanging="180"/>
      </w:pPr>
      <w:rPr>
        <w:rFonts w:hint="default"/>
        <w:b w:val="0"/>
        <w:bCs w:val="0"/>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4479755">
    <w:abstractNumId w:val="26"/>
  </w:num>
  <w:num w:numId="2" w16cid:durableId="531656041">
    <w:abstractNumId w:val="37"/>
  </w:num>
  <w:num w:numId="3" w16cid:durableId="1131247871">
    <w:abstractNumId w:val="0"/>
  </w:num>
  <w:num w:numId="4" w16cid:durableId="276376713">
    <w:abstractNumId w:val="8"/>
  </w:num>
  <w:num w:numId="5" w16cid:durableId="249120914">
    <w:abstractNumId w:val="12"/>
  </w:num>
  <w:num w:numId="6" w16cid:durableId="661587088">
    <w:abstractNumId w:val="9"/>
  </w:num>
  <w:num w:numId="7" w16cid:durableId="663241797">
    <w:abstractNumId w:val="15"/>
  </w:num>
  <w:num w:numId="8" w16cid:durableId="1442920652">
    <w:abstractNumId w:val="38"/>
  </w:num>
  <w:num w:numId="9" w16cid:durableId="1828478817">
    <w:abstractNumId w:val="13"/>
  </w:num>
  <w:num w:numId="10" w16cid:durableId="195852569">
    <w:abstractNumId w:val="1"/>
  </w:num>
  <w:num w:numId="11" w16cid:durableId="1192574101">
    <w:abstractNumId w:val="39"/>
  </w:num>
  <w:num w:numId="12" w16cid:durableId="656345252">
    <w:abstractNumId w:val="30"/>
  </w:num>
  <w:num w:numId="13" w16cid:durableId="1628197389">
    <w:abstractNumId w:val="20"/>
  </w:num>
  <w:num w:numId="14" w16cid:durableId="169761995">
    <w:abstractNumId w:val="23"/>
  </w:num>
  <w:num w:numId="15" w16cid:durableId="966004530">
    <w:abstractNumId w:val="32"/>
  </w:num>
  <w:num w:numId="16" w16cid:durableId="616333164">
    <w:abstractNumId w:val="14"/>
  </w:num>
  <w:num w:numId="17" w16cid:durableId="696657273">
    <w:abstractNumId w:val="35"/>
  </w:num>
  <w:num w:numId="18" w16cid:durableId="1027290632">
    <w:abstractNumId w:val="28"/>
  </w:num>
  <w:num w:numId="19" w16cid:durableId="321664688">
    <w:abstractNumId w:val="24"/>
  </w:num>
  <w:num w:numId="20" w16cid:durableId="245919943">
    <w:abstractNumId w:val="17"/>
  </w:num>
  <w:num w:numId="21" w16cid:durableId="2107529872">
    <w:abstractNumId w:val="22"/>
  </w:num>
  <w:num w:numId="22" w16cid:durableId="284427976">
    <w:abstractNumId w:val="5"/>
  </w:num>
  <w:num w:numId="23" w16cid:durableId="1917939198">
    <w:abstractNumId w:val="18"/>
  </w:num>
  <w:num w:numId="24" w16cid:durableId="922374027">
    <w:abstractNumId w:val="11"/>
  </w:num>
  <w:num w:numId="25" w16cid:durableId="1316912244">
    <w:abstractNumId w:val="2"/>
  </w:num>
  <w:num w:numId="26" w16cid:durableId="1178736572">
    <w:abstractNumId w:val="27"/>
  </w:num>
  <w:num w:numId="27" w16cid:durableId="1780371942">
    <w:abstractNumId w:val="36"/>
  </w:num>
  <w:num w:numId="28" w16cid:durableId="1825732634">
    <w:abstractNumId w:val="3"/>
  </w:num>
  <w:num w:numId="29" w16cid:durableId="1849326345">
    <w:abstractNumId w:val="16"/>
  </w:num>
  <w:num w:numId="30" w16cid:durableId="445151997">
    <w:abstractNumId w:val="21"/>
  </w:num>
  <w:num w:numId="31" w16cid:durableId="121311727">
    <w:abstractNumId w:val="25"/>
  </w:num>
  <w:num w:numId="32" w16cid:durableId="1298874284">
    <w:abstractNumId w:val="19"/>
  </w:num>
  <w:num w:numId="33" w16cid:durableId="1112937316">
    <w:abstractNumId w:val="33"/>
  </w:num>
  <w:num w:numId="34" w16cid:durableId="73940537">
    <w:abstractNumId w:val="31"/>
  </w:num>
  <w:num w:numId="35" w16cid:durableId="1913853430">
    <w:abstractNumId w:val="10"/>
  </w:num>
  <w:num w:numId="36" w16cid:durableId="139926504">
    <w:abstractNumId w:val="29"/>
  </w:num>
  <w:num w:numId="37" w16cid:durableId="1977178123">
    <w:abstractNumId w:val="34"/>
  </w:num>
  <w:num w:numId="38" w16cid:durableId="1989162120">
    <w:abstractNumId w:val="4"/>
  </w:num>
  <w:num w:numId="39" w16cid:durableId="28800381">
    <w:abstractNumId w:val="7"/>
  </w:num>
  <w:num w:numId="40" w16cid:durableId="11637448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4AD"/>
    <w:rsid w:val="00003ADC"/>
    <w:rsid w:val="00013650"/>
    <w:rsid w:val="000159B5"/>
    <w:rsid w:val="00033657"/>
    <w:rsid w:val="00036C9F"/>
    <w:rsid w:val="00047D86"/>
    <w:rsid w:val="00053E3A"/>
    <w:rsid w:val="000641EE"/>
    <w:rsid w:val="0007144F"/>
    <w:rsid w:val="000A6553"/>
    <w:rsid w:val="000A6FA7"/>
    <w:rsid w:val="000B37FD"/>
    <w:rsid w:val="000B5BCD"/>
    <w:rsid w:val="000C1DA8"/>
    <w:rsid w:val="000C336B"/>
    <w:rsid w:val="000C4900"/>
    <w:rsid w:val="000C5BB1"/>
    <w:rsid w:val="000D0206"/>
    <w:rsid w:val="000D53CD"/>
    <w:rsid w:val="000E0A6B"/>
    <w:rsid w:val="000F7963"/>
    <w:rsid w:val="001003F3"/>
    <w:rsid w:val="0010105D"/>
    <w:rsid w:val="00101B33"/>
    <w:rsid w:val="001124F1"/>
    <w:rsid w:val="00115230"/>
    <w:rsid w:val="00115DCF"/>
    <w:rsid w:val="00126200"/>
    <w:rsid w:val="00141B84"/>
    <w:rsid w:val="00141F18"/>
    <w:rsid w:val="00154151"/>
    <w:rsid w:val="0016090F"/>
    <w:rsid w:val="00160CF8"/>
    <w:rsid w:val="001634F8"/>
    <w:rsid w:val="00165C7E"/>
    <w:rsid w:val="00170515"/>
    <w:rsid w:val="001825C7"/>
    <w:rsid w:val="00185681"/>
    <w:rsid w:val="00186D2A"/>
    <w:rsid w:val="001A12BC"/>
    <w:rsid w:val="001A3167"/>
    <w:rsid w:val="001A4B08"/>
    <w:rsid w:val="001A7B14"/>
    <w:rsid w:val="001B1EAF"/>
    <w:rsid w:val="001C060B"/>
    <w:rsid w:val="001C33A6"/>
    <w:rsid w:val="001C63ED"/>
    <w:rsid w:val="001C7C7D"/>
    <w:rsid w:val="001D4C6A"/>
    <w:rsid w:val="001E201D"/>
    <w:rsid w:val="0020497B"/>
    <w:rsid w:val="00205DCF"/>
    <w:rsid w:val="002208C5"/>
    <w:rsid w:val="00226B28"/>
    <w:rsid w:val="00242550"/>
    <w:rsid w:val="002428A1"/>
    <w:rsid w:val="00243119"/>
    <w:rsid w:val="002466FC"/>
    <w:rsid w:val="00260C65"/>
    <w:rsid w:val="00281B81"/>
    <w:rsid w:val="00286303"/>
    <w:rsid w:val="00291EBA"/>
    <w:rsid w:val="002A4E72"/>
    <w:rsid w:val="002B1035"/>
    <w:rsid w:val="002B4785"/>
    <w:rsid w:val="002C4455"/>
    <w:rsid w:val="002C7D9C"/>
    <w:rsid w:val="002D0605"/>
    <w:rsid w:val="002E08EB"/>
    <w:rsid w:val="002E2456"/>
    <w:rsid w:val="002F3146"/>
    <w:rsid w:val="002F31B5"/>
    <w:rsid w:val="002F3C4C"/>
    <w:rsid w:val="00303A38"/>
    <w:rsid w:val="00310CAE"/>
    <w:rsid w:val="00311BA1"/>
    <w:rsid w:val="00313F64"/>
    <w:rsid w:val="00315564"/>
    <w:rsid w:val="00332928"/>
    <w:rsid w:val="00335C4C"/>
    <w:rsid w:val="0034158A"/>
    <w:rsid w:val="003417F8"/>
    <w:rsid w:val="00344EEB"/>
    <w:rsid w:val="00350B8E"/>
    <w:rsid w:val="00351468"/>
    <w:rsid w:val="00366F49"/>
    <w:rsid w:val="00370F97"/>
    <w:rsid w:val="00371B33"/>
    <w:rsid w:val="003858C4"/>
    <w:rsid w:val="003916BB"/>
    <w:rsid w:val="003A001C"/>
    <w:rsid w:val="003A665D"/>
    <w:rsid w:val="003A7B0C"/>
    <w:rsid w:val="003C2A5E"/>
    <w:rsid w:val="003C680D"/>
    <w:rsid w:val="003C70D0"/>
    <w:rsid w:val="003C7D1F"/>
    <w:rsid w:val="003E0486"/>
    <w:rsid w:val="003E2F71"/>
    <w:rsid w:val="003E536C"/>
    <w:rsid w:val="003E797E"/>
    <w:rsid w:val="003F254E"/>
    <w:rsid w:val="003F4713"/>
    <w:rsid w:val="0041333E"/>
    <w:rsid w:val="00420DD8"/>
    <w:rsid w:val="00420E0B"/>
    <w:rsid w:val="00452D89"/>
    <w:rsid w:val="004530A4"/>
    <w:rsid w:val="004630F0"/>
    <w:rsid w:val="00471B67"/>
    <w:rsid w:val="004C459F"/>
    <w:rsid w:val="004D086A"/>
    <w:rsid w:val="004E34EE"/>
    <w:rsid w:val="004F6137"/>
    <w:rsid w:val="0050277D"/>
    <w:rsid w:val="00503A4F"/>
    <w:rsid w:val="00514181"/>
    <w:rsid w:val="0052204E"/>
    <w:rsid w:val="00523B52"/>
    <w:rsid w:val="00523CB5"/>
    <w:rsid w:val="005512EA"/>
    <w:rsid w:val="005530EE"/>
    <w:rsid w:val="00557616"/>
    <w:rsid w:val="00565E03"/>
    <w:rsid w:val="00566B45"/>
    <w:rsid w:val="00575AF4"/>
    <w:rsid w:val="0057759E"/>
    <w:rsid w:val="00582C32"/>
    <w:rsid w:val="00583A16"/>
    <w:rsid w:val="005A5BEE"/>
    <w:rsid w:val="005B4B05"/>
    <w:rsid w:val="005B5117"/>
    <w:rsid w:val="005C40D3"/>
    <w:rsid w:val="005C57FD"/>
    <w:rsid w:val="005C71A0"/>
    <w:rsid w:val="005D4164"/>
    <w:rsid w:val="005D4BBA"/>
    <w:rsid w:val="005E206B"/>
    <w:rsid w:val="005E2093"/>
    <w:rsid w:val="005F4109"/>
    <w:rsid w:val="00614D6C"/>
    <w:rsid w:val="0063161D"/>
    <w:rsid w:val="0064143A"/>
    <w:rsid w:val="00642B35"/>
    <w:rsid w:val="0065278B"/>
    <w:rsid w:val="00654FE4"/>
    <w:rsid w:val="0066564B"/>
    <w:rsid w:val="00671B30"/>
    <w:rsid w:val="0067498F"/>
    <w:rsid w:val="0068095C"/>
    <w:rsid w:val="006904CD"/>
    <w:rsid w:val="00690B92"/>
    <w:rsid w:val="00693A60"/>
    <w:rsid w:val="00694442"/>
    <w:rsid w:val="00697438"/>
    <w:rsid w:val="006B35CB"/>
    <w:rsid w:val="006C254D"/>
    <w:rsid w:val="006C7504"/>
    <w:rsid w:val="006C7B95"/>
    <w:rsid w:val="006D51F7"/>
    <w:rsid w:val="006E72A7"/>
    <w:rsid w:val="006E799C"/>
    <w:rsid w:val="006F1D0F"/>
    <w:rsid w:val="006F5641"/>
    <w:rsid w:val="006F5DAA"/>
    <w:rsid w:val="00700C58"/>
    <w:rsid w:val="00706B71"/>
    <w:rsid w:val="00714501"/>
    <w:rsid w:val="00714ABD"/>
    <w:rsid w:val="00717D42"/>
    <w:rsid w:val="00717D52"/>
    <w:rsid w:val="0072026E"/>
    <w:rsid w:val="0073639E"/>
    <w:rsid w:val="00736E09"/>
    <w:rsid w:val="0074103C"/>
    <w:rsid w:val="007424CA"/>
    <w:rsid w:val="00754005"/>
    <w:rsid w:val="0075433E"/>
    <w:rsid w:val="007573F2"/>
    <w:rsid w:val="007614FE"/>
    <w:rsid w:val="007626AA"/>
    <w:rsid w:val="007653E0"/>
    <w:rsid w:val="00765A47"/>
    <w:rsid w:val="00765F06"/>
    <w:rsid w:val="00770FC4"/>
    <w:rsid w:val="0077265B"/>
    <w:rsid w:val="00781098"/>
    <w:rsid w:val="00787865"/>
    <w:rsid w:val="00787B66"/>
    <w:rsid w:val="0079259E"/>
    <w:rsid w:val="007B6707"/>
    <w:rsid w:val="007E1954"/>
    <w:rsid w:val="007E25B9"/>
    <w:rsid w:val="007E2A84"/>
    <w:rsid w:val="007E4120"/>
    <w:rsid w:val="007E79D6"/>
    <w:rsid w:val="007F1F0C"/>
    <w:rsid w:val="007F42C0"/>
    <w:rsid w:val="00801803"/>
    <w:rsid w:val="00802379"/>
    <w:rsid w:val="00803BF8"/>
    <w:rsid w:val="00810280"/>
    <w:rsid w:val="00822D04"/>
    <w:rsid w:val="008253C6"/>
    <w:rsid w:val="00825FC8"/>
    <w:rsid w:val="00861009"/>
    <w:rsid w:val="00861D09"/>
    <w:rsid w:val="008631E8"/>
    <w:rsid w:val="00863ADA"/>
    <w:rsid w:val="0088072E"/>
    <w:rsid w:val="008910E1"/>
    <w:rsid w:val="008933D1"/>
    <w:rsid w:val="0089399E"/>
    <w:rsid w:val="008A0F02"/>
    <w:rsid w:val="008A302A"/>
    <w:rsid w:val="008D0F81"/>
    <w:rsid w:val="008D1A53"/>
    <w:rsid w:val="008D35AC"/>
    <w:rsid w:val="008F107F"/>
    <w:rsid w:val="008F2D80"/>
    <w:rsid w:val="008F436C"/>
    <w:rsid w:val="008F6B8F"/>
    <w:rsid w:val="009034E7"/>
    <w:rsid w:val="009240E3"/>
    <w:rsid w:val="00937357"/>
    <w:rsid w:val="0094608E"/>
    <w:rsid w:val="00964620"/>
    <w:rsid w:val="00965519"/>
    <w:rsid w:val="00971F4E"/>
    <w:rsid w:val="00975C64"/>
    <w:rsid w:val="0099056E"/>
    <w:rsid w:val="00992D68"/>
    <w:rsid w:val="009A1E4A"/>
    <w:rsid w:val="009A67F3"/>
    <w:rsid w:val="009B1D01"/>
    <w:rsid w:val="009B3FAA"/>
    <w:rsid w:val="009B4930"/>
    <w:rsid w:val="009C4536"/>
    <w:rsid w:val="009C5F2F"/>
    <w:rsid w:val="009D24AD"/>
    <w:rsid w:val="009F14E7"/>
    <w:rsid w:val="009F4489"/>
    <w:rsid w:val="00A1041E"/>
    <w:rsid w:val="00A173E7"/>
    <w:rsid w:val="00A540CB"/>
    <w:rsid w:val="00A616EE"/>
    <w:rsid w:val="00A66052"/>
    <w:rsid w:val="00A702E2"/>
    <w:rsid w:val="00A74D18"/>
    <w:rsid w:val="00A769C9"/>
    <w:rsid w:val="00A8782B"/>
    <w:rsid w:val="00AB6D40"/>
    <w:rsid w:val="00AC6DBC"/>
    <w:rsid w:val="00AD02BA"/>
    <w:rsid w:val="00AD204A"/>
    <w:rsid w:val="00AD6C3D"/>
    <w:rsid w:val="00AE04D8"/>
    <w:rsid w:val="00AF3019"/>
    <w:rsid w:val="00AF3217"/>
    <w:rsid w:val="00AF7529"/>
    <w:rsid w:val="00B07AC9"/>
    <w:rsid w:val="00B149DC"/>
    <w:rsid w:val="00B21CC1"/>
    <w:rsid w:val="00B26B79"/>
    <w:rsid w:val="00B333D4"/>
    <w:rsid w:val="00B373F1"/>
    <w:rsid w:val="00B41738"/>
    <w:rsid w:val="00B41D32"/>
    <w:rsid w:val="00B424E1"/>
    <w:rsid w:val="00B62B4E"/>
    <w:rsid w:val="00B6387B"/>
    <w:rsid w:val="00B6709B"/>
    <w:rsid w:val="00B748B1"/>
    <w:rsid w:val="00B76212"/>
    <w:rsid w:val="00B8637C"/>
    <w:rsid w:val="00BA6C79"/>
    <w:rsid w:val="00BB3A4D"/>
    <w:rsid w:val="00BB442F"/>
    <w:rsid w:val="00BB5539"/>
    <w:rsid w:val="00BB5D01"/>
    <w:rsid w:val="00BC4B08"/>
    <w:rsid w:val="00BC4D36"/>
    <w:rsid w:val="00BE0F0A"/>
    <w:rsid w:val="00BF3411"/>
    <w:rsid w:val="00BF5646"/>
    <w:rsid w:val="00C06A35"/>
    <w:rsid w:val="00C06ED6"/>
    <w:rsid w:val="00C07D55"/>
    <w:rsid w:val="00C21071"/>
    <w:rsid w:val="00C22D51"/>
    <w:rsid w:val="00C23060"/>
    <w:rsid w:val="00C24970"/>
    <w:rsid w:val="00C31852"/>
    <w:rsid w:val="00C31DF2"/>
    <w:rsid w:val="00C33E65"/>
    <w:rsid w:val="00C358CA"/>
    <w:rsid w:val="00C43011"/>
    <w:rsid w:val="00C45456"/>
    <w:rsid w:val="00C50BDE"/>
    <w:rsid w:val="00C53B40"/>
    <w:rsid w:val="00C640BD"/>
    <w:rsid w:val="00C64E0A"/>
    <w:rsid w:val="00C74340"/>
    <w:rsid w:val="00C7485B"/>
    <w:rsid w:val="00C75B0E"/>
    <w:rsid w:val="00C77C32"/>
    <w:rsid w:val="00C853F2"/>
    <w:rsid w:val="00C85B50"/>
    <w:rsid w:val="00C87380"/>
    <w:rsid w:val="00C93334"/>
    <w:rsid w:val="00C967E4"/>
    <w:rsid w:val="00C97189"/>
    <w:rsid w:val="00CB385A"/>
    <w:rsid w:val="00CB4BC8"/>
    <w:rsid w:val="00CC134E"/>
    <w:rsid w:val="00CC1D4F"/>
    <w:rsid w:val="00CC67F0"/>
    <w:rsid w:val="00CD0171"/>
    <w:rsid w:val="00CD1D38"/>
    <w:rsid w:val="00CE166B"/>
    <w:rsid w:val="00CE21B9"/>
    <w:rsid w:val="00CE3637"/>
    <w:rsid w:val="00CE3FD4"/>
    <w:rsid w:val="00CF119A"/>
    <w:rsid w:val="00D11AD3"/>
    <w:rsid w:val="00D34FFB"/>
    <w:rsid w:val="00D41526"/>
    <w:rsid w:val="00D44DBD"/>
    <w:rsid w:val="00D52F3C"/>
    <w:rsid w:val="00D61251"/>
    <w:rsid w:val="00D658E8"/>
    <w:rsid w:val="00D66496"/>
    <w:rsid w:val="00D752BA"/>
    <w:rsid w:val="00D837E0"/>
    <w:rsid w:val="00D86A48"/>
    <w:rsid w:val="00D90F53"/>
    <w:rsid w:val="00DA0BC6"/>
    <w:rsid w:val="00DA14A6"/>
    <w:rsid w:val="00DA5434"/>
    <w:rsid w:val="00DB61DA"/>
    <w:rsid w:val="00DC2849"/>
    <w:rsid w:val="00DC3588"/>
    <w:rsid w:val="00DE2823"/>
    <w:rsid w:val="00DE33EF"/>
    <w:rsid w:val="00DF3AFF"/>
    <w:rsid w:val="00DF4478"/>
    <w:rsid w:val="00DF4F42"/>
    <w:rsid w:val="00E0192F"/>
    <w:rsid w:val="00E05FEB"/>
    <w:rsid w:val="00E078C3"/>
    <w:rsid w:val="00E206E7"/>
    <w:rsid w:val="00E220C5"/>
    <w:rsid w:val="00E2758E"/>
    <w:rsid w:val="00E32353"/>
    <w:rsid w:val="00E333CF"/>
    <w:rsid w:val="00E35904"/>
    <w:rsid w:val="00E3620E"/>
    <w:rsid w:val="00E36A81"/>
    <w:rsid w:val="00E41E51"/>
    <w:rsid w:val="00E506E0"/>
    <w:rsid w:val="00E5662D"/>
    <w:rsid w:val="00E80C76"/>
    <w:rsid w:val="00E82FBC"/>
    <w:rsid w:val="00E91715"/>
    <w:rsid w:val="00E94527"/>
    <w:rsid w:val="00E96CD1"/>
    <w:rsid w:val="00EB6CB6"/>
    <w:rsid w:val="00EC3685"/>
    <w:rsid w:val="00EC6D09"/>
    <w:rsid w:val="00ED2856"/>
    <w:rsid w:val="00ED3A07"/>
    <w:rsid w:val="00EE0CF6"/>
    <w:rsid w:val="00EE565F"/>
    <w:rsid w:val="00F074F3"/>
    <w:rsid w:val="00F135A4"/>
    <w:rsid w:val="00F20030"/>
    <w:rsid w:val="00F20744"/>
    <w:rsid w:val="00F23728"/>
    <w:rsid w:val="00F4313A"/>
    <w:rsid w:val="00F56C36"/>
    <w:rsid w:val="00F616F0"/>
    <w:rsid w:val="00F6253C"/>
    <w:rsid w:val="00F6451B"/>
    <w:rsid w:val="00F645A3"/>
    <w:rsid w:val="00F649BD"/>
    <w:rsid w:val="00F8462E"/>
    <w:rsid w:val="00F877AF"/>
    <w:rsid w:val="00F923E7"/>
    <w:rsid w:val="00FA2418"/>
    <w:rsid w:val="00FB02E8"/>
    <w:rsid w:val="00FB4599"/>
    <w:rsid w:val="00FC5CF2"/>
    <w:rsid w:val="00FC7FEA"/>
    <w:rsid w:val="00FD2D67"/>
    <w:rsid w:val="00FD54B1"/>
    <w:rsid w:val="00FD582C"/>
    <w:rsid w:val="00FE4A6B"/>
    <w:rsid w:val="00FF3CB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5D822E"/>
  <w15:docId w15:val="{EDE2BC1E-BBC6-4E55-8AD0-410966F5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06B"/>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7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4713"/>
  </w:style>
  <w:style w:type="paragraph" w:styleId="Footer">
    <w:name w:val="footer"/>
    <w:basedOn w:val="Normal"/>
    <w:link w:val="FooterChar"/>
    <w:uiPriority w:val="99"/>
    <w:unhideWhenUsed/>
    <w:rsid w:val="003F4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4713"/>
  </w:style>
  <w:style w:type="paragraph" w:styleId="ListParagraph">
    <w:name w:val="List Paragraph"/>
    <w:basedOn w:val="Normal"/>
    <w:uiPriority w:val="34"/>
    <w:qFormat/>
    <w:rsid w:val="00242550"/>
    <w:pPr>
      <w:ind w:left="720"/>
      <w:contextualSpacing/>
    </w:pPr>
  </w:style>
  <w:style w:type="paragraph" w:styleId="NormalWeb">
    <w:name w:val="Normal (Web)"/>
    <w:rsid w:val="009D24AD"/>
    <w:pPr>
      <w:spacing w:before="100" w:beforeAutospacing="1" w:after="100" w:afterAutospacing="1" w:line="240" w:lineRule="auto"/>
    </w:pPr>
    <w:rPr>
      <w:rFonts w:ascii="Times New Roman" w:eastAsia="SimSun" w:hAnsi="Times New Roman" w:cs="Times New Roman"/>
      <w:sz w:val="24"/>
      <w:szCs w:val="24"/>
      <w:lang w:val="en-US" w:eastAsia="zh-CN"/>
    </w:rPr>
  </w:style>
  <w:style w:type="table" w:styleId="TableGrid">
    <w:name w:val="Table Grid"/>
    <w:basedOn w:val="TableNormal"/>
    <w:uiPriority w:val="39"/>
    <w:rsid w:val="00DA5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743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340"/>
    <w:rPr>
      <w:rFonts w:ascii="Tahoma" w:eastAsiaTheme="minorEastAsia" w:hAnsi="Tahoma" w:cs="Tahoma"/>
      <w:sz w:val="16"/>
      <w:szCs w:val="16"/>
      <w:lang w:val="en-US"/>
    </w:rPr>
  </w:style>
  <w:style w:type="paragraph" w:styleId="NoSpacing">
    <w:name w:val="No Spacing"/>
    <w:link w:val="NoSpacingChar"/>
    <w:uiPriority w:val="1"/>
    <w:qFormat/>
    <w:rsid w:val="0012620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26200"/>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045182">
      <w:bodyDiv w:val="1"/>
      <w:marLeft w:val="0"/>
      <w:marRight w:val="0"/>
      <w:marTop w:val="0"/>
      <w:marBottom w:val="0"/>
      <w:divBdr>
        <w:top w:val="none" w:sz="0" w:space="0" w:color="auto"/>
        <w:left w:val="none" w:sz="0" w:space="0" w:color="auto"/>
        <w:bottom w:val="none" w:sz="0" w:space="0" w:color="auto"/>
        <w:right w:val="none" w:sz="0" w:space="0" w:color="auto"/>
      </w:divBdr>
    </w:div>
    <w:div w:id="1189294375">
      <w:bodyDiv w:val="1"/>
      <w:marLeft w:val="0"/>
      <w:marRight w:val="0"/>
      <w:marTop w:val="0"/>
      <w:marBottom w:val="0"/>
      <w:divBdr>
        <w:top w:val="none" w:sz="0" w:space="0" w:color="auto"/>
        <w:left w:val="none" w:sz="0" w:space="0" w:color="auto"/>
        <w:bottom w:val="none" w:sz="0" w:space="0" w:color="auto"/>
        <w:right w:val="none" w:sz="0" w:space="0" w:color="auto"/>
      </w:divBdr>
    </w:div>
    <w:div w:id="131433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settings.xml.rels><?xml version="1.0" encoding="UTF-8"?><Relationships xmlns="http://schemas.openxmlformats.org/package/2006/relationships"><Relationship Id="rId1" Type="http://schemas.openxmlformats.org/officeDocument/2006/relationships/attachedTemplate" Target="file:///C:\Users\Yash%20Dhadda\OneDrive\YASH\Documen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3E4F9-2220-4B47-BD25-3CC8F1762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Document-Template.dotx</Template>
  <TotalTime>130</TotalTime>
  <Pages>3</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Dhadda &amp; co.  | PROPOsal - professional services</dc:creator>
  <cp:lastModifiedBy>Sethi Shuchi</cp:lastModifiedBy>
  <cp:revision>67</cp:revision>
  <cp:lastPrinted>2026-01-30T11:05:00Z</cp:lastPrinted>
  <dcterms:created xsi:type="dcterms:W3CDTF">2024-08-20T07:44:00Z</dcterms:created>
  <dcterms:modified xsi:type="dcterms:W3CDTF">2026-02-02T07:23:00Z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c5bb8f4d91b43e12050ed8ab3a5e05d84ca77641aece647e985bf0d5606e9fbf</vt:lpwstr>
  </property>
</Properties>
</file>